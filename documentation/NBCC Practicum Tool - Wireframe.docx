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410150343"/>
        <w:docPartObj>
          <w:docPartGallery w:val="Cover Pages"/>
          <w:docPartUnique/>
        </w:docPartObj>
      </w:sdtPr>
      <w:sdtContent>
        <w:p w14:paraId="2D5EF7F1" w14:textId="77777777" w:rsidR="005649BF" w:rsidRDefault="00773FC0" w:rsidP="002F29F2"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1" layoutInCell="1" allowOverlap="1" wp14:anchorId="1E7382A6" wp14:editId="5067E0BD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1280160</wp:posOffset>
                    </wp:positionV>
                    <wp:extent cx="3660775" cy="3651250"/>
                    <wp:effectExtent l="0" t="0" r="0" b="0"/>
                    <wp:wrapSquare wrapText="bothSides"/>
                    <wp:docPr id="33" name="Text Box 33" descr="Version number and dat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F2DA97" w14:textId="77777777" w:rsidR="001F1417" w:rsidRDefault="001F1417">
                                <w:pPr>
                                  <w:pStyle w:val="Subtitle"/>
                                </w:pPr>
                                <w:r>
                                  <w:t xml:space="preserve">Version </w:t>
                                </w:r>
                                <w:r w:rsidR="00B42F47">
                                  <w:t>1.0</w:t>
                                </w:r>
                              </w:p>
                              <w:sdt>
                                <w:sdtPr>
                                  <w:alias w:val="Date"/>
                                  <w:tag w:val=""/>
                                  <w:id w:val="602156663"/>
                                  <w:placeholder>
                                    <w:docPart w:val="94D5B6FDAC7F4F66B2688E6705379CBB"/>
                                  </w:placeholder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1-23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5B8CE1D" w14:textId="3792AF38" w:rsidR="001F1417" w:rsidRDefault="00337D9D">
                                    <w:pPr>
                                      <w:pStyle w:val="Subtitle"/>
                                    </w:pPr>
                                    <w:r>
                                      <w:t>January 23, 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47100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1E7382A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6" type="#_x0000_t202" alt="Version number and date" style="position:absolute;left:0;text-align:left;margin-left:237.05pt;margin-top:100.8pt;width:288.25pt;height:287.5pt;z-index:251662336;visibility:visible;mso-wrap-style:square;mso-width-percent:471;mso-height-percent:363;mso-wrap-distance-left:9pt;mso-wrap-distance-top:0;mso-wrap-distance-right:9pt;mso-wrap-distance-bottom:0;mso-position-horizontal:right;mso-position-horizontal-relative:margin;mso-position-vertical:absolute;mso-position-vertical-relative:page;mso-width-percent:47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GHfIUd4AAAAI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p w14:paraId="5EF2DA97" w14:textId="77777777" w:rsidR="001F1417" w:rsidRDefault="001F1417">
                          <w:pPr>
                            <w:pStyle w:val="Subtitle"/>
                          </w:pPr>
                          <w:r>
                            <w:t xml:space="preserve">Version </w:t>
                          </w:r>
                          <w:r w:rsidR="00B42F47">
                            <w:t>1.0</w:t>
                          </w:r>
                        </w:p>
                        <w:sdt>
                          <w:sdtPr>
                            <w:alias w:val="Date"/>
                            <w:tag w:val=""/>
                            <w:id w:val="602156663"/>
                            <w:placeholder>
                              <w:docPart w:val="94D5B6FDAC7F4F66B2688E6705379CBB"/>
                            </w:placeholder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1-23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5B8CE1D" w14:textId="3792AF38" w:rsidR="001F1417" w:rsidRDefault="00337D9D">
                              <w:pPr>
                                <w:pStyle w:val="Subtitle"/>
                              </w:pPr>
                              <w:r>
                                <w:t>January 23, 2025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  <w10:anchorlock/>
                  </v:shape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1" layoutInCell="1" allowOverlap="1" wp14:anchorId="3C25829C" wp14:editId="06106D3F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bottom</wp:align>
                    </wp:positionV>
                    <wp:extent cx="5522595" cy="6288405"/>
                    <wp:effectExtent l="0" t="0" r="1905" b="0"/>
                    <wp:wrapSquare wrapText="bothSides"/>
                    <wp:docPr id="37" name="Text Box 37" descr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22595" cy="62884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CE09DE" w14:textId="2C337DBD" w:rsidR="001F1417" w:rsidRDefault="00337D9D" w:rsidP="007A0379">
                                <w:pPr>
                                  <w:pStyle w:val="Logo"/>
                                  <w:jc w:val="center"/>
                                </w:pPr>
                                <w:r>
                                  <w:t>Wireframe</w:t>
                                </w:r>
                              </w:p>
                              <w:p w14:paraId="475D6583" w14:textId="22CE4925" w:rsidR="007A0379" w:rsidRPr="007A0379" w:rsidRDefault="00337D9D" w:rsidP="007A0379">
                                <w:pPr>
                                  <w:pStyle w:val="Heading6"/>
                                  <w:jc w:val="center"/>
                                </w:pPr>
                                <w:r>
                                  <w:t>nbcc practicum tool</w:t>
                                </w:r>
                              </w:p>
                              <w:p w14:paraId="650C2097" w14:textId="77777777" w:rsidR="001F1417" w:rsidRDefault="001F1417" w:rsidP="007A0379">
                                <w:pPr>
                                  <w:pStyle w:val="Title"/>
                                  <w:jc w:val="left"/>
                                  <w:rPr>
                                    <w:color w:val="829600"/>
                                  </w:rPr>
                                </w:pPr>
                              </w:p>
                              <w:p w14:paraId="1D4B1E12" w14:textId="77777777" w:rsidR="001F1417" w:rsidRPr="002F29F2" w:rsidRDefault="001F1417" w:rsidP="002F29F2"/>
                              <w:p w14:paraId="65CD4A84" w14:textId="77777777" w:rsidR="001F1417" w:rsidRDefault="001F1417" w:rsidP="002F29F2">
                                <w:pPr>
                                  <w:pStyle w:val="Subtitle"/>
                                  <w:rPr>
                                    <w:color w:val="007599"/>
                                  </w:rPr>
                                </w:pPr>
                              </w:p>
                              <w:p w14:paraId="575DB74A" w14:textId="1ACCAA9F" w:rsidR="00337D9D" w:rsidRDefault="001F1417" w:rsidP="00337D9D">
                                <w:r>
                                  <w:t xml:space="preserve">PRESENTED BY: </w:t>
                                </w:r>
                                <w:r w:rsidR="00337D9D">
                                  <w:t xml:space="preserve">  Valerie Fugere</w:t>
                                </w:r>
                              </w:p>
                              <w:p w14:paraId="414D881F" w14:textId="77777777" w:rsidR="00337D9D" w:rsidRDefault="00337D9D" w:rsidP="00337D9D">
                                <w:r>
                                  <w:tab/>
                                </w:r>
                                <w:r>
                                  <w:tab/>
                                  <w:t xml:space="preserve">   Ben Jones</w:t>
                                </w:r>
                              </w:p>
                              <w:p w14:paraId="566BD8DD" w14:textId="77777777" w:rsidR="00337D9D" w:rsidRDefault="00337D9D" w:rsidP="00337D9D">
                                <w:r>
                                  <w:t xml:space="preserve">                              </w:t>
                                </w:r>
                                <w:r w:rsidRPr="00351C56">
                                  <w:t>Ahmad Zakareya</w:t>
                                </w:r>
                              </w:p>
                              <w:p w14:paraId="4BE8939F" w14:textId="026B7AB1" w:rsidR="001F1417" w:rsidRDefault="001F1417" w:rsidP="00337D9D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C25829C" id="Text Box 37" o:spid="_x0000_s1027" type="#_x0000_t202" alt="Title and subtitle" style="position:absolute;left:0;text-align:left;margin-left:383.65pt;margin-top:0;width:434.85pt;height:495.1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" filled="f" stroked="f" strokeweight=".5pt">
                    <v:textbox inset="0,0,0,0">
                      <w:txbxContent>
                        <w:p w14:paraId="3CCE09DE" w14:textId="2C337DBD" w:rsidR="001F1417" w:rsidRDefault="00337D9D" w:rsidP="007A0379">
                          <w:pPr>
                            <w:pStyle w:val="Logo"/>
                            <w:jc w:val="center"/>
                          </w:pPr>
                          <w:r>
                            <w:t>Wireframe</w:t>
                          </w:r>
                        </w:p>
                        <w:p w14:paraId="475D6583" w14:textId="22CE4925" w:rsidR="007A0379" w:rsidRPr="007A0379" w:rsidRDefault="00337D9D" w:rsidP="007A0379">
                          <w:pPr>
                            <w:pStyle w:val="Heading6"/>
                            <w:jc w:val="center"/>
                          </w:pPr>
                          <w:r>
                            <w:t>nbcc practicum tool</w:t>
                          </w:r>
                        </w:p>
                        <w:p w14:paraId="650C2097" w14:textId="77777777" w:rsidR="001F1417" w:rsidRDefault="001F1417" w:rsidP="007A0379">
                          <w:pPr>
                            <w:pStyle w:val="Title"/>
                            <w:jc w:val="left"/>
                            <w:rPr>
                              <w:color w:val="829600"/>
                            </w:rPr>
                          </w:pPr>
                        </w:p>
                        <w:p w14:paraId="1D4B1E12" w14:textId="77777777" w:rsidR="001F1417" w:rsidRPr="002F29F2" w:rsidRDefault="001F1417" w:rsidP="002F29F2"/>
                        <w:p w14:paraId="65CD4A84" w14:textId="77777777" w:rsidR="001F1417" w:rsidRDefault="001F1417" w:rsidP="002F29F2">
                          <w:pPr>
                            <w:pStyle w:val="Subtitle"/>
                            <w:rPr>
                              <w:color w:val="007599"/>
                            </w:rPr>
                          </w:pPr>
                        </w:p>
                        <w:p w14:paraId="575DB74A" w14:textId="1ACCAA9F" w:rsidR="00337D9D" w:rsidRDefault="001F1417" w:rsidP="00337D9D">
                          <w:r>
                            <w:t xml:space="preserve">PRESENTED BY: </w:t>
                          </w:r>
                          <w:r w:rsidR="00337D9D">
                            <w:t xml:space="preserve">  Valerie Fugere</w:t>
                          </w:r>
                        </w:p>
                        <w:p w14:paraId="414D881F" w14:textId="77777777" w:rsidR="00337D9D" w:rsidRDefault="00337D9D" w:rsidP="00337D9D">
                          <w:r>
                            <w:tab/>
                          </w:r>
                          <w:r>
                            <w:tab/>
                            <w:t xml:space="preserve">   Ben Jones</w:t>
                          </w:r>
                        </w:p>
                        <w:p w14:paraId="566BD8DD" w14:textId="77777777" w:rsidR="00337D9D" w:rsidRDefault="00337D9D" w:rsidP="00337D9D">
                          <w:r>
                            <w:t xml:space="preserve">                              </w:t>
                          </w:r>
                          <w:r w:rsidRPr="00351C56">
                            <w:t>Ahmad Zakareya</w:t>
                          </w:r>
                        </w:p>
                        <w:p w14:paraId="4BE8939F" w14:textId="026B7AB1" w:rsidR="001F1417" w:rsidRDefault="001F1417" w:rsidP="00337D9D"/>
                      </w:txbxContent>
                    </v:textbox>
                    <w10:wrap type="square" anchorx="margin" anchory="margin"/>
                    <w10:anchorlock/>
                  </v:shape>
                </w:pict>
              </mc:Fallback>
            </mc:AlternateContent>
          </w:r>
          <w:r>
            <w:br w:type="page"/>
          </w:r>
          <w:r>
            <w:rPr>
              <w:noProof/>
              <w:lang w:eastAsia="en-US"/>
            </w:rPr>
            <mc:AlternateContent>
              <mc:Choice Requires="wpg">
                <w:drawing>
                  <wp:anchor distT="0" distB="0" distL="114300" distR="114300" simplePos="0" relativeHeight="251664384" behindDoc="0" locked="1" layoutInCell="1" allowOverlap="1" wp14:anchorId="3F3BC3CF" wp14:editId="72D39F55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margin">
                      <wp:align>center</wp:align>
                    </wp:positionV>
                    <wp:extent cx="222250" cy="9142730"/>
                    <wp:effectExtent l="0" t="0" r="0" b="0"/>
                    <wp:wrapNone/>
                    <wp:docPr id="38" name="Group 38" descr="Decorative sideba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2250" cy="9142730"/>
                              <a:chOff x="0" y="0"/>
                              <a:chExt cx="228600" cy="9144000"/>
                            </a:xfrm>
                            <a:solidFill>
                              <a:srgbClr val="007599"/>
                            </a:solidFill>
                          </wpg:grpSpPr>
                          <wps:wsp>
                            <wps:cNvPr id="39" name="Rectangle 39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" name="Rectangle 40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77BE56B" id="Group 38" o:spid="_x0000_s1026" alt="Decorative sidebar" style="position:absolute;margin-left:0;margin-top:0;width:17.5pt;height:719.9pt;z-index:251664384;mso-width-percent:29;mso-height-percent:909;mso-left-percent:45;mso-position-horizontal-relative:page;mso-position-vertical:center;mso-position-vertical-relative:margin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">
                    <v:rect id="Rectangle 39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vhlcMA&#10;AADbAAAADwAAAGRycy9kb3ducmV2LnhtbESPQWsCMRSE74L/IbxCb5ptC6KrUWqhtMWDqO39mTx3&#10;l25eliTurv/eCILHYWa+YRar3taiJR8qxwpexhkIYu1MxYWC38PnaAoiRGSDtWNScKEAq+VwsMDc&#10;uI531O5jIRKEQ44KyhibXMqgS7IYxq4hTt7JeYsxSV9I47FLcFvL1yybSIsVp4USG/ooSf/vz1bB&#10;nzutO6uP/NNettX5a+O1nm6Uen7q3+cgIvXxEb63v42CtxncvqQfIJ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vhlcMAAADbAAAADwAAAAAAAAAAAAAAAACYAgAAZHJzL2Rv&#10;d25yZXYueG1sUEsFBgAAAAAEAAQA9QAAAIgDAAAAAA==&#10;" filled="f" stroked="f" strokeweight="1pt"/>
                    <v:rect id="Rectangle 40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LDC8MA&#10;AADbAAAADwAAAGRycy9kb3ducmV2LnhtbERPu2rDMBTdC/0HcQtZSiI3hKY4kU0JLThd8qiHjDfW&#10;rWVqXRlLcZy/r4ZAx8N5r/PRtmKg3jeOFbzMEhDEldMN1wrK78/pGwgfkDW2jknBjTzk2ePDGlPt&#10;rnyg4RhqEUPYp6jAhNClUvrKkEU/cx1x5H5cbzFE2NdS93iN4baV8yR5lRYbjg0GO9oYqn6PF6vg&#10;efexMNviK9kXQ1l27em83MyXSk2exvcViEBj+Bff3YVWsIjr45f4A2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TLDC8MAAADbAAAADwAAAAAAAAAAAAAAAACYAgAAZHJzL2Rv&#10;d25yZXYueG1sUEsFBgAAAAAEAAQA9QAAAIgDAAAAAA==&#10;" filled="f" stroked="f" strokeweight="1pt">
                      <v:path arrowok="t"/>
                      <o:lock v:ext="edit" aspectratio="t"/>
                    </v:rect>
                    <w10:wrap anchorx="page" anchory="margin"/>
                    <w10:anchorlock/>
                  </v:group>
                </w:pict>
              </mc:Fallback>
            </mc:AlternateContent>
          </w:r>
        </w:p>
      </w:sdtContent>
    </w:sdt>
    <w:p w14:paraId="2F5A9864" w14:textId="77777777" w:rsidR="00C05223" w:rsidRDefault="00C05223" w:rsidP="00A44580">
      <w:pPr>
        <w:jc w:val="center"/>
        <w:rPr>
          <w:rFonts w:asciiTheme="majorHAnsi" w:hAnsiTheme="majorHAnsi"/>
          <w:b/>
          <w:sz w:val="36"/>
          <w:u w:val="single"/>
        </w:rPr>
      </w:pPr>
    </w:p>
    <w:p w14:paraId="419504E0" w14:textId="77777777" w:rsidR="00A44580" w:rsidRPr="00A44580" w:rsidRDefault="00A44580" w:rsidP="00A44580">
      <w:pPr>
        <w:jc w:val="center"/>
        <w:rPr>
          <w:rFonts w:asciiTheme="majorHAnsi" w:hAnsiTheme="majorHAnsi"/>
          <w:b/>
          <w:sz w:val="36"/>
          <w:u w:val="single"/>
        </w:rPr>
      </w:pPr>
      <w:r w:rsidRPr="00A44580">
        <w:rPr>
          <w:rFonts w:asciiTheme="majorHAnsi" w:hAnsiTheme="majorHAnsi"/>
          <w:b/>
          <w:sz w:val="36"/>
          <w:u w:val="single"/>
        </w:rPr>
        <w:t>Table of Contents</w:t>
      </w:r>
    </w:p>
    <w:p w14:paraId="0CE8E955" w14:textId="77777777" w:rsidR="00F6215B" w:rsidRDefault="00F6215B">
      <w:pPr>
        <w:spacing w:before="0" w:after="240" w:line="252" w:lineRule="auto"/>
        <w:ind w:left="0" w:right="0"/>
        <w:rPr>
          <w:i/>
          <w:kern w:val="0"/>
          <w:sz w:val="24"/>
        </w:rPr>
      </w:pPr>
    </w:p>
    <w:p w14:paraId="5EB17A5E" w14:textId="77777777" w:rsidR="001E55F9" w:rsidRDefault="001E55F9">
      <w:pPr>
        <w:spacing w:before="0" w:after="240" w:line="252" w:lineRule="auto"/>
        <w:ind w:left="0" w:right="0"/>
        <w:rPr>
          <w:i/>
          <w:kern w:val="0"/>
          <w:sz w:val="24"/>
          <w:lang w:val="fr-CA"/>
        </w:rPr>
      </w:pPr>
      <w:r>
        <w:rPr>
          <w:i/>
          <w:kern w:val="0"/>
          <w:sz w:val="24"/>
          <w:lang w:val="fr-CA"/>
        </w:rPr>
        <w:t>Login …………………………………………………………………………………………………………………………………… 4</w:t>
      </w:r>
    </w:p>
    <w:p w14:paraId="12733893" w14:textId="77777777" w:rsidR="001E55F9" w:rsidRDefault="001E55F9">
      <w:pPr>
        <w:spacing w:before="0" w:after="240" w:line="252" w:lineRule="auto"/>
        <w:ind w:left="0" w:right="0"/>
        <w:rPr>
          <w:i/>
          <w:kern w:val="0"/>
          <w:sz w:val="24"/>
          <w:lang w:val="fr-CA"/>
        </w:rPr>
      </w:pPr>
      <w:r>
        <w:rPr>
          <w:i/>
          <w:kern w:val="0"/>
          <w:sz w:val="24"/>
          <w:lang w:val="fr-CA"/>
        </w:rPr>
        <w:t>Create Account …………………………………………………………………………………………………………………… 5</w:t>
      </w:r>
    </w:p>
    <w:p w14:paraId="73651157" w14:textId="7F8C7209" w:rsidR="001E55F9" w:rsidRDefault="001E55F9">
      <w:pPr>
        <w:spacing w:before="0" w:after="240" w:line="252" w:lineRule="auto"/>
        <w:ind w:left="0" w:right="0"/>
        <w:rPr>
          <w:i/>
          <w:kern w:val="0"/>
          <w:sz w:val="24"/>
          <w:lang w:val="fr-CA"/>
        </w:rPr>
      </w:pPr>
      <w:r>
        <w:rPr>
          <w:i/>
          <w:kern w:val="0"/>
          <w:sz w:val="24"/>
          <w:lang w:val="fr-CA"/>
        </w:rPr>
        <w:t>Student View ……………………………………………………………………………………………………………………… 6</w:t>
      </w:r>
    </w:p>
    <w:p w14:paraId="73541234" w14:textId="461E4CBF" w:rsidR="001E55F9" w:rsidRDefault="001E55F9">
      <w:pPr>
        <w:spacing w:before="0" w:after="240" w:line="252" w:lineRule="auto"/>
        <w:ind w:left="0" w:right="0"/>
        <w:rPr>
          <w:i/>
          <w:kern w:val="0"/>
          <w:sz w:val="24"/>
          <w:lang w:val="fr-CA"/>
        </w:rPr>
      </w:pPr>
      <w:r>
        <w:rPr>
          <w:i/>
          <w:kern w:val="0"/>
          <w:sz w:val="24"/>
          <w:lang w:val="fr-CA"/>
        </w:rPr>
        <w:t>Instructor View ………………………………………………………………………………………………………………….. 7</w:t>
      </w:r>
    </w:p>
    <w:p w14:paraId="5E4C2131" w14:textId="6D41DAC9" w:rsidR="003F0B0F" w:rsidRPr="00E74B9E" w:rsidRDefault="003F0B0F">
      <w:pPr>
        <w:spacing w:before="0" w:after="240" w:line="252" w:lineRule="auto"/>
        <w:ind w:left="0" w:right="0"/>
        <w:rPr>
          <w:i/>
          <w:kern w:val="0"/>
          <w:sz w:val="24"/>
          <w:lang w:val="fr-CA"/>
        </w:rPr>
      </w:pPr>
      <w:r w:rsidRPr="00E74B9E">
        <w:rPr>
          <w:i/>
          <w:kern w:val="0"/>
          <w:sz w:val="24"/>
          <w:lang w:val="fr-CA"/>
        </w:rPr>
        <w:br w:type="page"/>
      </w:r>
    </w:p>
    <w:p w14:paraId="29A2414C" w14:textId="77777777" w:rsidR="008421C0" w:rsidRPr="008421C0" w:rsidRDefault="008421C0" w:rsidP="008421C0">
      <w:pPr>
        <w:pStyle w:val="Heading1"/>
        <w:numPr>
          <w:ilvl w:val="0"/>
          <w:numId w:val="0"/>
        </w:numPr>
        <w:rPr>
          <w:rStyle w:val="Strong"/>
        </w:rPr>
      </w:pPr>
      <w:bookmarkStart w:id="0" w:name="_Toc447750437"/>
      <w:bookmarkStart w:id="1" w:name="_Toc451332556"/>
      <w:bookmarkStart w:id="2" w:name="_Toc451340364"/>
      <w:bookmarkStart w:id="3" w:name="_Toc299648965"/>
      <w:r w:rsidRPr="008421C0">
        <w:rPr>
          <w:rStyle w:val="Strong"/>
        </w:rPr>
        <w:lastRenderedPageBreak/>
        <w:t>Document Revisions</w:t>
      </w:r>
      <w:bookmarkEnd w:id="0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701"/>
        <w:gridCol w:w="3828"/>
        <w:gridCol w:w="2692"/>
      </w:tblGrid>
      <w:tr w:rsidR="00ED0906" w:rsidRPr="00ED0906" w14:paraId="45B0A689" w14:textId="77777777" w:rsidTr="00ED0906">
        <w:tc>
          <w:tcPr>
            <w:tcW w:w="1129" w:type="dxa"/>
            <w:shd w:val="clear" w:color="auto" w:fill="007599"/>
          </w:tcPr>
          <w:p w14:paraId="50AFDB0C" w14:textId="77777777" w:rsidR="008421C0" w:rsidRPr="00ED0906" w:rsidRDefault="008421C0" w:rsidP="00ED0906">
            <w:pPr>
              <w:jc w:val="center"/>
              <w:rPr>
                <w:b/>
                <w:color w:val="FFFFFF" w:themeColor="background1"/>
              </w:rPr>
            </w:pPr>
            <w:r w:rsidRPr="00ED0906">
              <w:rPr>
                <w:b/>
                <w:color w:val="FFFFFF" w:themeColor="background1"/>
              </w:rPr>
              <w:t>Number</w:t>
            </w:r>
          </w:p>
        </w:tc>
        <w:tc>
          <w:tcPr>
            <w:tcW w:w="1701" w:type="dxa"/>
            <w:shd w:val="clear" w:color="auto" w:fill="007599"/>
          </w:tcPr>
          <w:p w14:paraId="05733E6B" w14:textId="77777777" w:rsidR="008421C0" w:rsidRPr="00ED0906" w:rsidRDefault="008421C0" w:rsidP="00ED0906">
            <w:pPr>
              <w:jc w:val="center"/>
              <w:rPr>
                <w:b/>
                <w:color w:val="FFFFFF" w:themeColor="background1"/>
              </w:rPr>
            </w:pPr>
            <w:r w:rsidRPr="00ED0906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3828" w:type="dxa"/>
            <w:shd w:val="clear" w:color="auto" w:fill="007599"/>
          </w:tcPr>
          <w:p w14:paraId="312E474B" w14:textId="77777777" w:rsidR="008421C0" w:rsidRPr="00ED0906" w:rsidRDefault="008421C0" w:rsidP="00ED0906">
            <w:pPr>
              <w:jc w:val="center"/>
              <w:rPr>
                <w:b/>
                <w:color w:val="FFFFFF" w:themeColor="background1"/>
              </w:rPr>
            </w:pPr>
            <w:r w:rsidRPr="00ED0906">
              <w:rPr>
                <w:b/>
                <w:color w:val="FFFFFF" w:themeColor="background1"/>
              </w:rPr>
              <w:t>Description</w:t>
            </w:r>
          </w:p>
        </w:tc>
        <w:tc>
          <w:tcPr>
            <w:tcW w:w="2692" w:type="dxa"/>
            <w:shd w:val="clear" w:color="auto" w:fill="007599"/>
          </w:tcPr>
          <w:p w14:paraId="5771D978" w14:textId="77777777" w:rsidR="008421C0" w:rsidRPr="00ED0906" w:rsidRDefault="0086460D" w:rsidP="00ED0906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Resource</w:t>
            </w:r>
          </w:p>
        </w:tc>
      </w:tr>
      <w:tr w:rsidR="00ED0906" w14:paraId="70BFAAA1" w14:textId="77777777" w:rsidTr="00ED0906">
        <w:trPr>
          <w:trHeight w:val="227"/>
        </w:trPr>
        <w:tc>
          <w:tcPr>
            <w:tcW w:w="1129" w:type="dxa"/>
          </w:tcPr>
          <w:p w14:paraId="24F1BCB9" w14:textId="77777777" w:rsidR="008421C0" w:rsidRPr="00ED0906" w:rsidRDefault="008421C0" w:rsidP="00ED0906">
            <w:pPr>
              <w:spacing w:before="0"/>
              <w:ind w:left="74" w:right="0"/>
              <w:rPr>
                <w:rFonts w:ascii="Arial" w:hAnsi="Arial" w:cs="Arial"/>
                <w:sz w:val="20"/>
                <w:szCs w:val="20"/>
              </w:rPr>
            </w:pPr>
            <w:r w:rsidRPr="00ED0906">
              <w:rPr>
                <w:rFonts w:ascii="Arial" w:hAnsi="Arial" w:cs="Arial"/>
                <w:sz w:val="20"/>
                <w:szCs w:val="20"/>
              </w:rPr>
              <w:t>1.0</w:t>
            </w:r>
          </w:p>
        </w:tc>
        <w:tc>
          <w:tcPr>
            <w:tcW w:w="1701" w:type="dxa"/>
          </w:tcPr>
          <w:p w14:paraId="68E1CEB6" w14:textId="77777777" w:rsidR="008421C0" w:rsidRPr="00ED0906" w:rsidRDefault="008421C0" w:rsidP="00ED0906">
            <w:pPr>
              <w:spacing w:before="0"/>
              <w:ind w:left="74" w:righ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8" w:type="dxa"/>
          </w:tcPr>
          <w:p w14:paraId="39C3FD3A" w14:textId="77777777" w:rsidR="008421C0" w:rsidRPr="00ED0906" w:rsidRDefault="008421C0" w:rsidP="0086460D">
            <w:pPr>
              <w:spacing w:before="0"/>
              <w:ind w:left="74" w:right="0"/>
              <w:rPr>
                <w:rFonts w:ascii="Arial" w:hAnsi="Arial" w:cs="Arial"/>
                <w:sz w:val="20"/>
                <w:szCs w:val="20"/>
              </w:rPr>
            </w:pPr>
            <w:r w:rsidRPr="00ED0906">
              <w:rPr>
                <w:rFonts w:ascii="Arial" w:hAnsi="Arial" w:cs="Arial"/>
                <w:sz w:val="20"/>
                <w:szCs w:val="20"/>
              </w:rPr>
              <w:t xml:space="preserve">Initial </w:t>
            </w:r>
            <w:r w:rsidR="0086460D">
              <w:rPr>
                <w:rFonts w:ascii="Arial" w:hAnsi="Arial" w:cs="Arial"/>
                <w:sz w:val="20"/>
                <w:szCs w:val="20"/>
              </w:rPr>
              <w:t>Draft</w:t>
            </w:r>
          </w:p>
        </w:tc>
        <w:tc>
          <w:tcPr>
            <w:tcW w:w="2692" w:type="dxa"/>
          </w:tcPr>
          <w:p w14:paraId="2ED65D22" w14:textId="77777777" w:rsidR="008421C0" w:rsidRPr="00ED0906" w:rsidRDefault="008421C0" w:rsidP="00ED0906">
            <w:pPr>
              <w:spacing w:before="0"/>
              <w:ind w:left="74" w:righ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D0906" w14:paraId="3BA6CB3F" w14:textId="77777777" w:rsidTr="00ED0906">
        <w:trPr>
          <w:trHeight w:val="227"/>
        </w:trPr>
        <w:tc>
          <w:tcPr>
            <w:tcW w:w="1129" w:type="dxa"/>
          </w:tcPr>
          <w:p w14:paraId="0401D50F" w14:textId="77777777" w:rsidR="008421C0" w:rsidRPr="00ED0906" w:rsidRDefault="008421C0" w:rsidP="00ED0906">
            <w:pPr>
              <w:spacing w:before="0"/>
              <w:ind w:left="74" w:righ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01" w:type="dxa"/>
          </w:tcPr>
          <w:p w14:paraId="55574995" w14:textId="77777777" w:rsidR="008421C0" w:rsidRPr="00ED0906" w:rsidRDefault="008421C0" w:rsidP="00ED0906">
            <w:pPr>
              <w:spacing w:before="0"/>
              <w:ind w:left="74" w:righ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8" w:type="dxa"/>
          </w:tcPr>
          <w:p w14:paraId="10AECE9F" w14:textId="77777777" w:rsidR="008421C0" w:rsidRPr="00ED0906" w:rsidRDefault="008421C0" w:rsidP="00ED0906">
            <w:pPr>
              <w:spacing w:before="0"/>
              <w:ind w:left="74" w:righ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92" w:type="dxa"/>
          </w:tcPr>
          <w:p w14:paraId="1D39560C" w14:textId="77777777" w:rsidR="008421C0" w:rsidRPr="00ED0906" w:rsidRDefault="008421C0" w:rsidP="00ED0906">
            <w:pPr>
              <w:spacing w:before="0"/>
              <w:ind w:left="74" w:righ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D0906" w14:paraId="0717A461" w14:textId="77777777" w:rsidTr="00ED0906">
        <w:trPr>
          <w:trHeight w:val="227"/>
        </w:trPr>
        <w:tc>
          <w:tcPr>
            <w:tcW w:w="1129" w:type="dxa"/>
          </w:tcPr>
          <w:p w14:paraId="08D01545" w14:textId="77777777" w:rsidR="008421C0" w:rsidRPr="00ED0906" w:rsidRDefault="008421C0" w:rsidP="00ED0906">
            <w:pPr>
              <w:spacing w:before="0"/>
              <w:ind w:left="74" w:righ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01" w:type="dxa"/>
          </w:tcPr>
          <w:p w14:paraId="31CCA254" w14:textId="77777777" w:rsidR="008421C0" w:rsidRPr="00ED0906" w:rsidRDefault="008421C0" w:rsidP="00ED0906">
            <w:pPr>
              <w:spacing w:before="0"/>
              <w:ind w:left="74" w:righ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8" w:type="dxa"/>
          </w:tcPr>
          <w:p w14:paraId="127C3514" w14:textId="77777777" w:rsidR="008421C0" w:rsidRPr="00ED0906" w:rsidRDefault="008421C0" w:rsidP="00ED0906">
            <w:pPr>
              <w:spacing w:before="0"/>
              <w:ind w:left="74" w:righ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92" w:type="dxa"/>
          </w:tcPr>
          <w:p w14:paraId="420CFB76" w14:textId="77777777" w:rsidR="008421C0" w:rsidRPr="00ED0906" w:rsidRDefault="008421C0" w:rsidP="00ED0906">
            <w:pPr>
              <w:spacing w:before="0"/>
              <w:ind w:left="74" w:righ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D0906" w14:paraId="343085B6" w14:textId="77777777" w:rsidTr="00ED0906">
        <w:trPr>
          <w:trHeight w:val="227"/>
        </w:trPr>
        <w:tc>
          <w:tcPr>
            <w:tcW w:w="1129" w:type="dxa"/>
          </w:tcPr>
          <w:p w14:paraId="3109CDCB" w14:textId="77777777" w:rsidR="008421C0" w:rsidRPr="00ED0906" w:rsidRDefault="008421C0" w:rsidP="00ED0906">
            <w:pPr>
              <w:spacing w:before="0"/>
              <w:ind w:left="0" w:righ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01" w:type="dxa"/>
          </w:tcPr>
          <w:p w14:paraId="6028B332" w14:textId="77777777" w:rsidR="008421C0" w:rsidRPr="00ED0906" w:rsidRDefault="008421C0" w:rsidP="00ED0906">
            <w:pPr>
              <w:spacing w:before="0"/>
              <w:ind w:left="74" w:righ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8" w:type="dxa"/>
          </w:tcPr>
          <w:p w14:paraId="146F65D3" w14:textId="77777777" w:rsidR="008421C0" w:rsidRPr="00ED0906" w:rsidRDefault="008421C0" w:rsidP="00ED0906">
            <w:pPr>
              <w:spacing w:before="0"/>
              <w:ind w:left="74" w:righ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92" w:type="dxa"/>
          </w:tcPr>
          <w:p w14:paraId="10A20F45" w14:textId="77777777" w:rsidR="008421C0" w:rsidRPr="00ED0906" w:rsidRDefault="008421C0" w:rsidP="00ED0906">
            <w:pPr>
              <w:spacing w:before="0"/>
              <w:ind w:left="74" w:right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4866112" w14:textId="77777777" w:rsidR="008421C0" w:rsidRDefault="008421C0" w:rsidP="008421C0"/>
    <w:bookmarkEnd w:id="1"/>
    <w:bookmarkEnd w:id="2"/>
    <w:bookmarkEnd w:id="3"/>
    <w:p w14:paraId="7246D417" w14:textId="77777777" w:rsidR="003F0B0F" w:rsidRDefault="003F0B0F" w:rsidP="00351558">
      <w:pPr>
        <w:ind w:left="0"/>
        <w:jc w:val="center"/>
        <w:rPr>
          <w:i/>
          <w:color w:val="000080"/>
        </w:rPr>
      </w:pPr>
    </w:p>
    <w:p w14:paraId="22436D6B" w14:textId="77777777" w:rsidR="006C3D38" w:rsidRDefault="006C3D38" w:rsidP="00351558">
      <w:pPr>
        <w:ind w:left="0"/>
        <w:jc w:val="center"/>
        <w:rPr>
          <w:i/>
          <w:color w:val="000080"/>
        </w:rPr>
      </w:pPr>
    </w:p>
    <w:p w14:paraId="0FC96D7A" w14:textId="77777777" w:rsidR="006C3D38" w:rsidRDefault="006C3D38" w:rsidP="00351558">
      <w:pPr>
        <w:ind w:left="0"/>
        <w:jc w:val="center"/>
        <w:rPr>
          <w:i/>
          <w:color w:val="000080"/>
        </w:rPr>
      </w:pPr>
    </w:p>
    <w:p w14:paraId="3D799F5D" w14:textId="77777777" w:rsidR="006C3D38" w:rsidRDefault="006C3D38" w:rsidP="00351558">
      <w:pPr>
        <w:ind w:left="0"/>
        <w:jc w:val="center"/>
        <w:rPr>
          <w:i/>
          <w:color w:val="000080"/>
        </w:rPr>
      </w:pPr>
    </w:p>
    <w:p w14:paraId="7DE3758B" w14:textId="77777777" w:rsidR="006C3D38" w:rsidRDefault="006C3D38" w:rsidP="00351558">
      <w:pPr>
        <w:ind w:left="0"/>
        <w:jc w:val="center"/>
        <w:rPr>
          <w:i/>
          <w:color w:val="000080"/>
        </w:rPr>
      </w:pPr>
    </w:p>
    <w:p w14:paraId="1A214FA2" w14:textId="77777777" w:rsidR="006C3D38" w:rsidRDefault="006C3D38" w:rsidP="00351558">
      <w:pPr>
        <w:ind w:left="0"/>
        <w:jc w:val="center"/>
        <w:rPr>
          <w:i/>
          <w:color w:val="000080"/>
        </w:rPr>
      </w:pPr>
    </w:p>
    <w:p w14:paraId="0AF8B054" w14:textId="77777777" w:rsidR="006C3D38" w:rsidRDefault="006C3D38" w:rsidP="00351558">
      <w:pPr>
        <w:ind w:left="0"/>
        <w:jc w:val="center"/>
        <w:rPr>
          <w:i/>
          <w:color w:val="000080"/>
        </w:rPr>
      </w:pPr>
    </w:p>
    <w:p w14:paraId="01913C05" w14:textId="77777777" w:rsidR="006C3D38" w:rsidRDefault="006C3D38" w:rsidP="00351558">
      <w:pPr>
        <w:ind w:left="0"/>
        <w:jc w:val="center"/>
        <w:rPr>
          <w:i/>
          <w:color w:val="000080"/>
        </w:rPr>
      </w:pPr>
    </w:p>
    <w:p w14:paraId="3BB83374" w14:textId="77777777" w:rsidR="006C3D38" w:rsidRDefault="006C3D38" w:rsidP="00351558">
      <w:pPr>
        <w:ind w:left="0"/>
        <w:jc w:val="center"/>
        <w:rPr>
          <w:i/>
          <w:color w:val="000080"/>
        </w:rPr>
      </w:pPr>
    </w:p>
    <w:p w14:paraId="249AC65B" w14:textId="77777777" w:rsidR="006C3D38" w:rsidRDefault="006C3D38" w:rsidP="00351558">
      <w:pPr>
        <w:ind w:left="0"/>
        <w:jc w:val="center"/>
        <w:rPr>
          <w:i/>
          <w:color w:val="000080"/>
        </w:rPr>
      </w:pPr>
    </w:p>
    <w:p w14:paraId="60B84E80" w14:textId="77777777" w:rsidR="006C3D38" w:rsidRDefault="006C3D38" w:rsidP="00351558">
      <w:pPr>
        <w:ind w:left="0"/>
        <w:jc w:val="center"/>
        <w:rPr>
          <w:i/>
          <w:color w:val="000080"/>
        </w:rPr>
      </w:pPr>
    </w:p>
    <w:p w14:paraId="19A85C3E" w14:textId="77777777" w:rsidR="006C3D38" w:rsidRDefault="006C3D38" w:rsidP="00351558">
      <w:pPr>
        <w:ind w:left="0"/>
        <w:jc w:val="center"/>
        <w:rPr>
          <w:i/>
          <w:color w:val="000080"/>
        </w:rPr>
      </w:pPr>
    </w:p>
    <w:p w14:paraId="6AE784E5" w14:textId="77777777" w:rsidR="006C3D38" w:rsidRDefault="006C3D38" w:rsidP="00351558">
      <w:pPr>
        <w:ind w:left="0"/>
        <w:jc w:val="center"/>
        <w:rPr>
          <w:i/>
          <w:color w:val="000080"/>
        </w:rPr>
      </w:pPr>
    </w:p>
    <w:p w14:paraId="4EE2453E" w14:textId="77777777" w:rsidR="006C3D38" w:rsidRDefault="006C3D38" w:rsidP="00351558">
      <w:pPr>
        <w:ind w:left="0"/>
        <w:jc w:val="center"/>
        <w:rPr>
          <w:i/>
          <w:color w:val="000080"/>
        </w:rPr>
      </w:pPr>
    </w:p>
    <w:p w14:paraId="598745B2" w14:textId="77777777" w:rsidR="006C3D38" w:rsidRDefault="006C3D38" w:rsidP="00351558">
      <w:pPr>
        <w:ind w:left="0"/>
        <w:jc w:val="center"/>
        <w:rPr>
          <w:i/>
          <w:color w:val="000080"/>
        </w:rPr>
      </w:pPr>
    </w:p>
    <w:p w14:paraId="3589A644" w14:textId="77777777" w:rsidR="006C3D38" w:rsidRDefault="006C3D38" w:rsidP="00351558">
      <w:pPr>
        <w:ind w:left="0"/>
        <w:jc w:val="center"/>
        <w:rPr>
          <w:i/>
          <w:color w:val="000080"/>
        </w:rPr>
      </w:pPr>
    </w:p>
    <w:p w14:paraId="7CBC480E" w14:textId="77777777" w:rsidR="006C3D38" w:rsidRDefault="006C3D38" w:rsidP="00351558">
      <w:pPr>
        <w:ind w:left="0"/>
        <w:jc w:val="center"/>
        <w:rPr>
          <w:i/>
          <w:color w:val="000080"/>
        </w:rPr>
      </w:pPr>
    </w:p>
    <w:p w14:paraId="5E253A9E" w14:textId="77777777" w:rsidR="006C3D38" w:rsidRDefault="006C3D38" w:rsidP="00351558">
      <w:pPr>
        <w:ind w:left="0"/>
        <w:jc w:val="center"/>
        <w:rPr>
          <w:i/>
          <w:color w:val="000080"/>
        </w:rPr>
      </w:pPr>
    </w:p>
    <w:p w14:paraId="5546B137" w14:textId="77777777" w:rsidR="006C3D38" w:rsidRDefault="006C3D38" w:rsidP="00351558">
      <w:pPr>
        <w:ind w:left="0"/>
        <w:jc w:val="center"/>
        <w:rPr>
          <w:i/>
          <w:color w:val="000080"/>
        </w:rPr>
      </w:pPr>
    </w:p>
    <w:p w14:paraId="14096173" w14:textId="77777777" w:rsidR="006C3D38" w:rsidRDefault="006C3D38" w:rsidP="00351558">
      <w:pPr>
        <w:ind w:left="0"/>
        <w:jc w:val="center"/>
        <w:rPr>
          <w:i/>
          <w:color w:val="000080"/>
        </w:rPr>
      </w:pPr>
    </w:p>
    <w:p w14:paraId="46EC43C8" w14:textId="77777777" w:rsidR="006C3D38" w:rsidRDefault="006C3D38" w:rsidP="00351558">
      <w:pPr>
        <w:ind w:left="0"/>
        <w:jc w:val="center"/>
        <w:rPr>
          <w:i/>
          <w:color w:val="000080"/>
        </w:rPr>
      </w:pPr>
    </w:p>
    <w:p w14:paraId="70F122AD" w14:textId="77777777" w:rsidR="006C3D38" w:rsidRDefault="006C3D38" w:rsidP="00351558">
      <w:pPr>
        <w:ind w:left="0"/>
        <w:jc w:val="center"/>
        <w:rPr>
          <w:i/>
          <w:color w:val="000080"/>
        </w:rPr>
      </w:pPr>
    </w:p>
    <w:p w14:paraId="6DCC2A93" w14:textId="77777777" w:rsidR="006C3D38" w:rsidRDefault="006C3D38" w:rsidP="00351558">
      <w:pPr>
        <w:ind w:left="0"/>
        <w:jc w:val="center"/>
        <w:rPr>
          <w:i/>
          <w:color w:val="000080"/>
        </w:rPr>
      </w:pPr>
    </w:p>
    <w:p w14:paraId="4C8A409D" w14:textId="77777777" w:rsidR="006C3D38" w:rsidRDefault="006C3D38" w:rsidP="00351558">
      <w:pPr>
        <w:ind w:left="0"/>
        <w:jc w:val="center"/>
        <w:rPr>
          <w:i/>
          <w:color w:val="000080"/>
        </w:rPr>
      </w:pPr>
    </w:p>
    <w:p w14:paraId="6EDDA092" w14:textId="77777777" w:rsidR="006C3D38" w:rsidRDefault="006C3D38" w:rsidP="00351558">
      <w:pPr>
        <w:ind w:left="0"/>
        <w:jc w:val="center"/>
        <w:rPr>
          <w:i/>
          <w:color w:val="000080"/>
        </w:rPr>
      </w:pPr>
    </w:p>
    <w:p w14:paraId="47660390" w14:textId="77777777" w:rsidR="006C3D38" w:rsidRDefault="006C3D38" w:rsidP="00351558">
      <w:pPr>
        <w:ind w:left="0"/>
        <w:jc w:val="center"/>
        <w:rPr>
          <w:i/>
          <w:color w:val="000080"/>
        </w:rPr>
      </w:pPr>
    </w:p>
    <w:p w14:paraId="2FA39556" w14:textId="77777777" w:rsidR="006C3D38" w:rsidRDefault="006C3D38" w:rsidP="004877A9">
      <w:pPr>
        <w:ind w:left="0"/>
        <w:rPr>
          <w:i/>
          <w:color w:val="000080"/>
        </w:rPr>
      </w:pPr>
    </w:p>
    <w:p w14:paraId="1D083BE1" w14:textId="77777777" w:rsidR="00D52E65" w:rsidRPr="008421C0" w:rsidRDefault="00D52E65" w:rsidP="00D52E65">
      <w:pPr>
        <w:pStyle w:val="Heading1"/>
        <w:numPr>
          <w:ilvl w:val="0"/>
          <w:numId w:val="0"/>
        </w:numPr>
        <w:rPr>
          <w:rStyle w:val="Strong"/>
        </w:rPr>
      </w:pPr>
      <w:r w:rsidRPr="008421C0">
        <w:rPr>
          <w:rStyle w:val="Strong"/>
        </w:rPr>
        <w:lastRenderedPageBreak/>
        <w:t>Document Rev</w:t>
      </w:r>
      <w:r>
        <w:rPr>
          <w:rStyle w:val="Strong"/>
        </w:rPr>
        <w:t>iew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55"/>
        <w:gridCol w:w="2070"/>
        <w:gridCol w:w="4680"/>
      </w:tblGrid>
      <w:tr w:rsidR="00D52E65" w:rsidRPr="00ED0906" w14:paraId="49BFDA6B" w14:textId="77777777" w:rsidTr="00D52E65">
        <w:tc>
          <w:tcPr>
            <w:tcW w:w="2155" w:type="dxa"/>
            <w:shd w:val="clear" w:color="auto" w:fill="007599"/>
          </w:tcPr>
          <w:p w14:paraId="5FEDF928" w14:textId="77777777" w:rsidR="00D52E65" w:rsidRPr="00ED0906" w:rsidRDefault="00D52E65" w:rsidP="00E831EB">
            <w:pPr>
              <w:jc w:val="center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Revision</w:t>
            </w:r>
            <w:r w:rsidRPr="00ED0906">
              <w:rPr>
                <w:b/>
                <w:color w:val="FFFFFF" w:themeColor="background1"/>
              </w:rPr>
              <w:t>Number</w:t>
            </w:r>
            <w:proofErr w:type="spellEnd"/>
          </w:p>
        </w:tc>
        <w:tc>
          <w:tcPr>
            <w:tcW w:w="2070" w:type="dxa"/>
            <w:shd w:val="clear" w:color="auto" w:fill="007599"/>
          </w:tcPr>
          <w:p w14:paraId="477C6C3E" w14:textId="77777777" w:rsidR="00D52E65" w:rsidRPr="00ED0906" w:rsidRDefault="00D52E65" w:rsidP="00E831EB">
            <w:pPr>
              <w:jc w:val="center"/>
              <w:rPr>
                <w:b/>
                <w:color w:val="FFFFFF" w:themeColor="background1"/>
              </w:rPr>
            </w:pPr>
            <w:r w:rsidRPr="00ED0906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4680" w:type="dxa"/>
            <w:shd w:val="clear" w:color="auto" w:fill="007599"/>
          </w:tcPr>
          <w:p w14:paraId="0B5151E8" w14:textId="77777777" w:rsidR="00D52E65" w:rsidRPr="00ED0906" w:rsidRDefault="00D52E65" w:rsidP="00E831EB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Resource</w:t>
            </w:r>
          </w:p>
        </w:tc>
      </w:tr>
      <w:tr w:rsidR="00D52E65" w14:paraId="21940650" w14:textId="77777777" w:rsidTr="00D52E65">
        <w:trPr>
          <w:trHeight w:val="227"/>
        </w:trPr>
        <w:tc>
          <w:tcPr>
            <w:tcW w:w="2155" w:type="dxa"/>
          </w:tcPr>
          <w:p w14:paraId="602B09FE" w14:textId="77777777" w:rsidR="00D52E65" w:rsidRPr="00ED0906" w:rsidRDefault="00D52E65" w:rsidP="00D52E65">
            <w:pPr>
              <w:spacing w:before="0"/>
              <w:ind w:left="74" w:righ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D0906">
              <w:rPr>
                <w:rFonts w:ascii="Arial" w:hAnsi="Arial" w:cs="Arial"/>
                <w:sz w:val="20"/>
                <w:szCs w:val="20"/>
              </w:rPr>
              <w:t>1.0</w:t>
            </w:r>
          </w:p>
        </w:tc>
        <w:tc>
          <w:tcPr>
            <w:tcW w:w="2070" w:type="dxa"/>
          </w:tcPr>
          <w:p w14:paraId="6E2B4E48" w14:textId="346FBE57" w:rsidR="00D52E65" w:rsidRPr="00ED0906" w:rsidRDefault="00E14AC4" w:rsidP="00D52E65">
            <w:pPr>
              <w:spacing w:before="0"/>
              <w:ind w:left="74" w:righ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January,23.2025</w:t>
            </w:r>
          </w:p>
        </w:tc>
        <w:tc>
          <w:tcPr>
            <w:tcW w:w="4680" w:type="dxa"/>
          </w:tcPr>
          <w:p w14:paraId="0E670769" w14:textId="6818382D" w:rsidR="00D52E65" w:rsidRPr="00ED0906" w:rsidRDefault="00E14AC4" w:rsidP="00D52E65">
            <w:pPr>
              <w:spacing w:before="0"/>
              <w:ind w:left="74" w:righ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Gabby</w:t>
            </w:r>
          </w:p>
        </w:tc>
      </w:tr>
      <w:tr w:rsidR="00D52E65" w14:paraId="295D2112" w14:textId="77777777" w:rsidTr="00D52E65">
        <w:trPr>
          <w:trHeight w:val="227"/>
        </w:trPr>
        <w:tc>
          <w:tcPr>
            <w:tcW w:w="2155" w:type="dxa"/>
          </w:tcPr>
          <w:p w14:paraId="46C2E342" w14:textId="77777777" w:rsidR="00D52E65" w:rsidRPr="00ED0906" w:rsidRDefault="00D52E65" w:rsidP="00E831EB">
            <w:pPr>
              <w:spacing w:before="0"/>
              <w:ind w:left="74" w:righ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70" w:type="dxa"/>
          </w:tcPr>
          <w:p w14:paraId="3D953DA8" w14:textId="77777777" w:rsidR="00D52E65" w:rsidRPr="00ED0906" w:rsidRDefault="00D52E65" w:rsidP="00E831EB">
            <w:pPr>
              <w:spacing w:before="0"/>
              <w:ind w:left="74" w:righ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80" w:type="dxa"/>
          </w:tcPr>
          <w:p w14:paraId="216B3857" w14:textId="77777777" w:rsidR="00D52E65" w:rsidRPr="00ED0906" w:rsidRDefault="00D52E65" w:rsidP="00E831EB">
            <w:pPr>
              <w:spacing w:before="0"/>
              <w:ind w:left="74" w:righ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52E65" w14:paraId="227772C1" w14:textId="77777777" w:rsidTr="00D52E65">
        <w:trPr>
          <w:trHeight w:val="227"/>
        </w:trPr>
        <w:tc>
          <w:tcPr>
            <w:tcW w:w="2155" w:type="dxa"/>
          </w:tcPr>
          <w:p w14:paraId="74CA839B" w14:textId="77777777" w:rsidR="00D52E65" w:rsidRPr="00ED0906" w:rsidRDefault="00D52E65" w:rsidP="00E831EB">
            <w:pPr>
              <w:spacing w:before="0"/>
              <w:ind w:left="74" w:righ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70" w:type="dxa"/>
          </w:tcPr>
          <w:p w14:paraId="1827C9DF" w14:textId="77777777" w:rsidR="00D52E65" w:rsidRPr="00ED0906" w:rsidRDefault="00D52E65" w:rsidP="00E831EB">
            <w:pPr>
              <w:spacing w:before="0"/>
              <w:ind w:left="74" w:righ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80" w:type="dxa"/>
          </w:tcPr>
          <w:p w14:paraId="49782D87" w14:textId="77777777" w:rsidR="00D52E65" w:rsidRPr="00ED0906" w:rsidRDefault="00D52E65" w:rsidP="00E831EB">
            <w:pPr>
              <w:spacing w:before="0"/>
              <w:ind w:left="74" w:righ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52E65" w14:paraId="5D21A144" w14:textId="77777777" w:rsidTr="00D52E65">
        <w:trPr>
          <w:trHeight w:val="227"/>
        </w:trPr>
        <w:tc>
          <w:tcPr>
            <w:tcW w:w="2155" w:type="dxa"/>
          </w:tcPr>
          <w:p w14:paraId="5B7A205E" w14:textId="77777777" w:rsidR="00D52E65" w:rsidRPr="00ED0906" w:rsidRDefault="00D52E65" w:rsidP="00E831EB">
            <w:pPr>
              <w:spacing w:before="0"/>
              <w:ind w:left="0" w:righ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70" w:type="dxa"/>
          </w:tcPr>
          <w:p w14:paraId="77389036" w14:textId="77777777" w:rsidR="00D52E65" w:rsidRPr="00ED0906" w:rsidRDefault="00D52E65" w:rsidP="00E831EB">
            <w:pPr>
              <w:spacing w:before="0"/>
              <w:ind w:left="74" w:righ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80" w:type="dxa"/>
          </w:tcPr>
          <w:p w14:paraId="50014E32" w14:textId="77777777" w:rsidR="00D52E65" w:rsidRPr="00ED0906" w:rsidRDefault="00D52E65" w:rsidP="00E831EB">
            <w:pPr>
              <w:spacing w:before="0"/>
              <w:ind w:left="74" w:right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E348405" w14:textId="77777777" w:rsidR="004877A9" w:rsidRDefault="004877A9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B9973E" w14:textId="77777777" w:rsidR="00D52E65" w:rsidRDefault="00D52E65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EC273A" w14:textId="77777777" w:rsidR="00D52E65" w:rsidRDefault="00D52E65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A99FBB" w14:textId="77777777" w:rsidR="00D52E65" w:rsidRDefault="00D52E65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61A399" w14:textId="77777777" w:rsidR="00D52E65" w:rsidRDefault="00D52E65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CDF62F" w14:textId="77777777" w:rsidR="00D52E65" w:rsidRDefault="00D52E65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6A1522" w14:textId="77777777" w:rsidR="00D52E65" w:rsidRDefault="00D52E65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B98BB3" w14:textId="77777777" w:rsidR="00D52E65" w:rsidRDefault="00D52E65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311D68" w14:textId="77777777" w:rsidR="00D52E65" w:rsidRDefault="00D52E65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41EE48" w14:textId="77777777" w:rsidR="00D52E65" w:rsidRDefault="00D52E65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5F0F47" w14:textId="77777777" w:rsidR="00D52E65" w:rsidRDefault="00D52E65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DA0FCD" w14:textId="77777777" w:rsidR="00D52E65" w:rsidRDefault="00D52E65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9D12CC" w14:textId="77777777" w:rsidR="00D52E65" w:rsidRDefault="00D52E65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E70874" w14:textId="77777777" w:rsidR="00D52E65" w:rsidRDefault="00D52E65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3C3D29" w14:textId="77777777" w:rsidR="00D52E65" w:rsidRDefault="00D52E65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02FA7A" w14:textId="77777777" w:rsidR="00D52E65" w:rsidRDefault="00D52E65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4FF715" w14:textId="77777777" w:rsidR="00D52E65" w:rsidRDefault="00D52E65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C6B585" w14:textId="77777777" w:rsidR="00D52E65" w:rsidRDefault="00D52E65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2EA7CD" w14:textId="77777777" w:rsidR="00D52E65" w:rsidRDefault="00D52E65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E8404F" w14:textId="77777777" w:rsidR="00D52E65" w:rsidRDefault="00D52E65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F7F28F" w14:textId="77777777" w:rsidR="00D52E65" w:rsidRDefault="00D52E65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214C51" w14:textId="77777777" w:rsidR="00D52E65" w:rsidRDefault="00D52E65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79765A" w14:textId="77777777" w:rsidR="00D52E65" w:rsidRDefault="00D52E65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BE13A4" w14:textId="77777777" w:rsidR="00D52E65" w:rsidRDefault="00D52E65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591B20" w14:textId="77777777" w:rsidR="00601C37" w:rsidRDefault="00601C37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045637" w14:textId="77777777" w:rsidR="00D52E65" w:rsidRDefault="00D52E65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994D28" w14:textId="77777777" w:rsidR="001802A3" w:rsidRDefault="001802A3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70E30B" w14:textId="0F9AD53B" w:rsidR="00492828" w:rsidRPr="00492828" w:rsidRDefault="00492828" w:rsidP="004877A9">
      <w:pPr>
        <w:ind w:left="0"/>
        <w:rPr>
          <w:rFonts w:ascii="Times New Roman" w:hAnsi="Times New Roman" w:cs="Times New Roman"/>
          <w:b/>
          <w:bCs/>
          <w:color w:val="FFC000"/>
          <w:sz w:val="28"/>
          <w:szCs w:val="28"/>
        </w:rPr>
      </w:pPr>
      <w:r w:rsidRPr="00492828">
        <w:rPr>
          <w:rFonts w:ascii="Times New Roman" w:hAnsi="Times New Roman" w:cs="Times New Roman"/>
          <w:b/>
          <w:bCs/>
          <w:color w:val="FFC000"/>
          <w:sz w:val="28"/>
          <w:szCs w:val="28"/>
        </w:rPr>
        <w:lastRenderedPageBreak/>
        <w:t>Login</w:t>
      </w:r>
    </w:p>
    <w:p w14:paraId="4A408258" w14:textId="37005A69" w:rsidR="001802A3" w:rsidRDefault="001802A3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802A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8C5897F" wp14:editId="12996598">
            <wp:extent cx="5943600" cy="3136900"/>
            <wp:effectExtent l="0" t="0" r="0" b="6350"/>
            <wp:docPr id="448583694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83694" name="Picture 1" descr="A screenshot of a login box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419A" w14:textId="77777777" w:rsidR="001802A3" w:rsidRDefault="001802A3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51A830" w14:textId="77777777" w:rsidR="001802A3" w:rsidRDefault="001802A3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77CF63" w14:textId="65239C06" w:rsidR="001802A3" w:rsidRDefault="001802A3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</w:t>
      </w:r>
      <w:r w:rsidRPr="001802A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CBE86F2" wp14:editId="78BE2695">
            <wp:extent cx="4572000" cy="3467587"/>
            <wp:effectExtent l="0" t="0" r="0" b="0"/>
            <wp:docPr id="1708803400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03400" name="Picture 1" descr="A screenshot of a login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2140" cy="348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83E5" w14:textId="77777777" w:rsidR="001802A3" w:rsidRDefault="001802A3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CB9A84" w14:textId="77777777" w:rsidR="001802A3" w:rsidRDefault="001802A3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D399F6" w14:textId="187DA08B" w:rsidR="001802A3" w:rsidRPr="00492828" w:rsidRDefault="00492828" w:rsidP="004877A9">
      <w:pPr>
        <w:ind w:left="0"/>
        <w:rPr>
          <w:rFonts w:ascii="Times New Roman" w:hAnsi="Times New Roman" w:cs="Times New Roman"/>
          <w:b/>
          <w:bCs/>
          <w:color w:val="FFC000"/>
          <w:sz w:val="28"/>
          <w:szCs w:val="28"/>
        </w:rPr>
      </w:pPr>
      <w:r w:rsidRPr="00492828">
        <w:rPr>
          <w:rFonts w:ascii="Times New Roman" w:hAnsi="Times New Roman" w:cs="Times New Roman"/>
          <w:b/>
          <w:bCs/>
          <w:color w:val="FFC000"/>
          <w:sz w:val="28"/>
          <w:szCs w:val="28"/>
        </w:rPr>
        <w:lastRenderedPageBreak/>
        <w:t>Create Account</w:t>
      </w:r>
    </w:p>
    <w:p w14:paraId="684D029E" w14:textId="4109CD00" w:rsidR="001802A3" w:rsidRDefault="001802A3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802A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00A45CE" wp14:editId="75BF144F">
            <wp:extent cx="5943600" cy="2939415"/>
            <wp:effectExtent l="0" t="0" r="0" b="0"/>
            <wp:docPr id="127753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356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CEEA" w14:textId="77777777" w:rsidR="001802A3" w:rsidRDefault="001802A3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49F53A" w14:textId="77E58DBE" w:rsidR="001802A3" w:rsidRDefault="001802A3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</w:t>
      </w:r>
      <w:r w:rsidRPr="001802A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B78E790" wp14:editId="08F9F123">
            <wp:extent cx="3952163" cy="4556760"/>
            <wp:effectExtent l="0" t="0" r="0" b="0"/>
            <wp:docPr id="577236441" name="Picture 1" descr="A screenshot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36441" name="Picture 1" descr="A screenshot of a for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567" cy="456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</w:p>
    <w:p w14:paraId="668F5B4B" w14:textId="67296700" w:rsidR="00AE3183" w:rsidRPr="000B2830" w:rsidRDefault="009D6360" w:rsidP="004877A9">
      <w:pPr>
        <w:ind w:left="0"/>
        <w:rPr>
          <w:rFonts w:ascii="Times New Roman" w:hAnsi="Times New Roman" w:cs="Times New Roman"/>
          <w:b/>
          <w:bCs/>
          <w:color w:val="FFC000"/>
          <w:sz w:val="28"/>
          <w:szCs w:val="28"/>
        </w:rPr>
      </w:pPr>
      <w:r w:rsidRPr="009D6360">
        <w:rPr>
          <w:b/>
          <w:bCs/>
          <w:i/>
          <w:color w:val="FFC000"/>
          <w:kern w:val="0"/>
          <w:sz w:val="28"/>
          <w:szCs w:val="24"/>
          <w:lang w:val="fr-CA"/>
        </w:rPr>
        <w:lastRenderedPageBreak/>
        <w:t xml:space="preserve">Student View </w:t>
      </w:r>
    </w:p>
    <w:p w14:paraId="2BA46C7A" w14:textId="5E765D1A" w:rsidR="001802A3" w:rsidRDefault="00AE3183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E318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DDE8668" wp14:editId="1072EFD4">
            <wp:extent cx="6055993" cy="3489960"/>
            <wp:effectExtent l="0" t="0" r="2540" b="0"/>
            <wp:docPr id="787070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7086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7743" cy="350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5E37" w14:textId="77777777" w:rsidR="00AE3183" w:rsidRDefault="00AE3183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557980" w14:textId="77777777" w:rsidR="00AE3183" w:rsidRDefault="00AE3183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819ECE" w14:textId="77777777" w:rsidR="00AE3183" w:rsidRDefault="00AE3183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D7981A" w14:textId="77777777" w:rsidR="00AE3183" w:rsidRDefault="00AE3183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E81072" w14:textId="77777777" w:rsidR="00AE3183" w:rsidRDefault="00AE3183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6C7E2F" w14:textId="77777777" w:rsidR="00AE3183" w:rsidRDefault="00AE3183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BEACF4" w14:textId="77777777" w:rsidR="00AE3183" w:rsidRDefault="00AE3183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765546" w14:textId="77777777" w:rsidR="00AE3183" w:rsidRDefault="00AE3183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9CB785" w14:textId="77777777" w:rsidR="00AE3183" w:rsidRDefault="00AE3183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7704E4" w14:textId="77777777" w:rsidR="00AE3183" w:rsidRDefault="00AE3183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895AAA" w14:textId="77777777" w:rsidR="00AE3183" w:rsidRDefault="00AE3183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55D6AA" w14:textId="77777777" w:rsidR="00AE3183" w:rsidRDefault="00AE3183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26D35E" w14:textId="77777777" w:rsidR="00AE3183" w:rsidRDefault="00AE3183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1FE06F" w14:textId="77777777" w:rsidR="00AE3183" w:rsidRDefault="00AE3183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BA30D8" w14:textId="77777777" w:rsidR="000B2830" w:rsidRDefault="000B2830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DFE014" w14:textId="77777777" w:rsidR="000B2830" w:rsidRDefault="000B2830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833BCB" w14:textId="77777777" w:rsidR="00AE3183" w:rsidRDefault="00AE3183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E3871A" w14:textId="31A42420" w:rsidR="00AE3183" w:rsidRPr="000B2830" w:rsidRDefault="000B2830" w:rsidP="004877A9">
      <w:pPr>
        <w:ind w:left="0"/>
        <w:rPr>
          <w:rFonts w:ascii="Times New Roman" w:hAnsi="Times New Roman" w:cs="Times New Roman"/>
          <w:b/>
          <w:bCs/>
          <w:color w:val="FFC000"/>
          <w:sz w:val="28"/>
          <w:szCs w:val="28"/>
        </w:rPr>
      </w:pPr>
      <w:r w:rsidRPr="000B2830">
        <w:rPr>
          <w:b/>
          <w:bCs/>
          <w:i/>
          <w:color w:val="FFC000"/>
          <w:kern w:val="0"/>
          <w:sz w:val="28"/>
          <w:szCs w:val="24"/>
          <w:lang w:val="fr-CA"/>
        </w:rPr>
        <w:lastRenderedPageBreak/>
        <w:t xml:space="preserve">Instructor View </w:t>
      </w:r>
    </w:p>
    <w:p w14:paraId="32473F26" w14:textId="316245A9" w:rsidR="00AE3183" w:rsidRDefault="00AE3183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E318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2172D60" wp14:editId="48DE633E">
            <wp:extent cx="5943600" cy="2748915"/>
            <wp:effectExtent l="0" t="0" r="0" b="0"/>
            <wp:docPr id="1503594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9448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333C" w14:textId="77777777" w:rsidR="00AE3183" w:rsidRDefault="00AE3183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6E3A3E" w14:textId="4F77C6F6" w:rsidR="00AE3183" w:rsidRPr="004877A9" w:rsidRDefault="00AE3183" w:rsidP="004877A9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AE3183" w:rsidRPr="004877A9">
      <w:headerReference w:type="default" r:id="rId16"/>
      <w:footerReference w:type="default" r:id="rId17"/>
      <w:pgSz w:w="12240" w:h="15840"/>
      <w:pgMar w:top="1440" w:right="1440" w:bottom="1440" w:left="1440" w:header="720" w:footer="576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E369B9" w14:textId="77777777" w:rsidR="004121E9" w:rsidRDefault="004121E9">
      <w:r>
        <w:separator/>
      </w:r>
    </w:p>
    <w:p w14:paraId="155BB02E" w14:textId="77777777" w:rsidR="004121E9" w:rsidRDefault="004121E9"/>
  </w:endnote>
  <w:endnote w:type="continuationSeparator" w:id="0">
    <w:p w14:paraId="23CB7BC7" w14:textId="77777777" w:rsidR="004121E9" w:rsidRDefault="004121E9">
      <w:r>
        <w:continuationSeparator/>
      </w:r>
    </w:p>
    <w:p w14:paraId="50584E8B" w14:textId="77777777" w:rsidR="004121E9" w:rsidRDefault="004121E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 York"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able with date, document title, and page number"/>
    </w:tblPr>
    <w:tblGrid>
      <w:gridCol w:w="1404"/>
      <w:gridCol w:w="6552"/>
      <w:gridCol w:w="1404"/>
    </w:tblGrid>
    <w:tr w:rsidR="001F1417" w14:paraId="2293D7A0" w14:textId="77777777">
      <w:sdt>
        <w:sdtPr>
          <w:alias w:val="Date"/>
          <w:tag w:val=""/>
          <w:id w:val="-932969198"/>
          <w:placeholder>
            <w:docPart w:val="94D5B6FDAC7F4F66B2688E6705379CBB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5-01-23T00:00:00Z">
            <w:dateFormat w:val="M/d/yyyy"/>
            <w:lid w:val="en-US"/>
            <w:storeMappedDataAs w:val="dateTime"/>
            <w:calendar w:val="gregorian"/>
          </w:date>
        </w:sdtPr>
        <w:sdtContent>
          <w:tc>
            <w:tcPr>
              <w:tcW w:w="750" w:type="pct"/>
            </w:tcPr>
            <w:p w14:paraId="5B103F2A" w14:textId="134D3891" w:rsidR="001F1417" w:rsidRDefault="00337D9D">
              <w:pPr>
                <w:pStyle w:val="Footer"/>
              </w:pPr>
              <w:r>
                <w:t>1/23/2025</w:t>
              </w:r>
            </w:p>
          </w:tc>
        </w:sdtContent>
      </w:sdt>
      <w:tc>
        <w:tcPr>
          <w:tcW w:w="3500" w:type="pct"/>
        </w:tcPr>
        <w:p w14:paraId="19541B35" w14:textId="6CBCDACB" w:rsidR="001F1417" w:rsidRDefault="00000000">
          <w:pPr>
            <w:pStyle w:val="Footer"/>
            <w:jc w:val="center"/>
          </w:pPr>
          <w:sdt>
            <w:sdtPr>
              <w:alias w:val="Title"/>
              <w:tag w:val=""/>
              <w:id w:val="-928427641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492828">
                <w:t>Title</w:t>
              </w:r>
            </w:sdtContent>
          </w:sdt>
        </w:p>
      </w:tc>
      <w:tc>
        <w:tcPr>
          <w:tcW w:w="750" w:type="pct"/>
        </w:tcPr>
        <w:p w14:paraId="4AA477C7" w14:textId="77777777" w:rsidR="001F1417" w:rsidRDefault="001F1417">
          <w:pPr>
            <w:pStyle w:val="Footer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D52E65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</w:tc>
    </w:tr>
  </w:tbl>
  <w:p w14:paraId="1CC3CFCC" w14:textId="77777777" w:rsidR="001F1417" w:rsidRDefault="001F1417">
    <w:pPr>
      <w:pStyle w:val="Footer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1AFF8C" w14:textId="77777777" w:rsidR="004121E9" w:rsidRDefault="004121E9">
      <w:r>
        <w:separator/>
      </w:r>
    </w:p>
    <w:p w14:paraId="3ACA6D95" w14:textId="77777777" w:rsidR="004121E9" w:rsidRDefault="004121E9"/>
  </w:footnote>
  <w:footnote w:type="continuationSeparator" w:id="0">
    <w:p w14:paraId="1F96D82E" w14:textId="77777777" w:rsidR="004121E9" w:rsidRDefault="004121E9">
      <w:r>
        <w:continuationSeparator/>
      </w:r>
    </w:p>
    <w:p w14:paraId="78F01EB9" w14:textId="77777777" w:rsidR="004121E9" w:rsidRDefault="004121E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342A78" w14:textId="77777777" w:rsidR="001F1417" w:rsidRDefault="001F1417">
    <w:pPr>
      <w:pStyle w:val="Header"/>
    </w:pPr>
    <w:r>
      <w:rPr>
        <w:caps/>
        <w:noProof/>
        <w:color w:val="808080" w:themeColor="background1" w:themeShade="80"/>
        <w:sz w:val="20"/>
        <w:szCs w:val="20"/>
        <w:lang w:eastAsia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6448A13" wp14:editId="2E71CDD9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8A29D7" w14:textId="77777777" w:rsidR="001F1417" w:rsidRDefault="001F1417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52E65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6448A13" id="Group 158" o:spid="_x0000_s1028" style="position:absolute;left:0;text-align:left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">
              <v:group id="Group 159" o:spid="_x0000_s1029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30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31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94b6d2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2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3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7E8A29D7" w14:textId="77777777" w:rsidR="001F1417" w:rsidRDefault="001F1417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D52E65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91C607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B25AC9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37F4F55"/>
    <w:multiLevelType w:val="hybridMultilevel"/>
    <w:tmpl w:val="4CB2A0A4"/>
    <w:lvl w:ilvl="0" w:tplc="0409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3" w15:restartNumberingAfterBreak="0">
    <w:nsid w:val="0A645B59"/>
    <w:multiLevelType w:val="hybridMultilevel"/>
    <w:tmpl w:val="440ABDAC"/>
    <w:lvl w:ilvl="0" w:tplc="1FBE1B8E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auto"/>
      </w:rPr>
    </w:lvl>
    <w:lvl w:ilvl="1" w:tplc="10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B5567E2"/>
    <w:multiLevelType w:val="singleLevel"/>
    <w:tmpl w:val="2FE8354C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5" w15:restartNumberingAfterBreak="0">
    <w:nsid w:val="0DAC2965"/>
    <w:multiLevelType w:val="hybridMultilevel"/>
    <w:tmpl w:val="5F64033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3FA0A49"/>
    <w:multiLevelType w:val="singleLevel"/>
    <w:tmpl w:val="2FE8354C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7" w15:restartNumberingAfterBreak="0">
    <w:nsid w:val="14C57587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  <w:sz w:val="18"/>
        <w:szCs w:val="18"/>
      </w:r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8" w15:restartNumberingAfterBreak="0">
    <w:nsid w:val="155F0F9D"/>
    <w:multiLevelType w:val="multilevel"/>
    <w:tmpl w:val="B5FE71A0"/>
    <w:lvl w:ilvl="0">
      <w:start w:val="1"/>
      <w:numFmt w:val="bullet"/>
      <w:lvlText w:val=""/>
      <w:lvlJc w:val="left"/>
      <w:pPr>
        <w:ind w:left="432" w:hanging="432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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1CBF0E2C"/>
    <w:multiLevelType w:val="singleLevel"/>
    <w:tmpl w:val="2860556C"/>
    <w:lvl w:ilvl="0">
      <w:start w:val="1"/>
      <w:numFmt w:val="bullet"/>
      <w:pStyle w:val="BulletLevel1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1DF32ECC"/>
    <w:multiLevelType w:val="singleLevel"/>
    <w:tmpl w:val="2FE8354C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1" w15:restartNumberingAfterBreak="0">
    <w:nsid w:val="238B3B28"/>
    <w:multiLevelType w:val="hybridMultilevel"/>
    <w:tmpl w:val="66D695D8"/>
    <w:lvl w:ilvl="0" w:tplc="A8DEFFBE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18"/>
        <w:szCs w:val="18"/>
      </w:rPr>
    </w:lvl>
    <w:lvl w:ilvl="1" w:tplc="A8DEFFBE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18"/>
        <w:szCs w:val="18"/>
      </w:rPr>
    </w:lvl>
    <w:lvl w:ilvl="2" w:tplc="10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2" w15:restartNumberingAfterBreak="0">
    <w:nsid w:val="244D48A3"/>
    <w:multiLevelType w:val="singleLevel"/>
    <w:tmpl w:val="2FE8354C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3" w15:restartNumberingAfterBreak="0">
    <w:nsid w:val="256D6D20"/>
    <w:multiLevelType w:val="hybridMultilevel"/>
    <w:tmpl w:val="207A72B4"/>
    <w:lvl w:ilvl="0" w:tplc="DC9CDE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13488E"/>
    <w:multiLevelType w:val="hybridMultilevel"/>
    <w:tmpl w:val="5F3E4F82"/>
    <w:lvl w:ilvl="0" w:tplc="93ACA02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2"/>
      </w:rPr>
    </w:lvl>
    <w:lvl w:ilvl="1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5" w15:restartNumberingAfterBreak="0">
    <w:nsid w:val="27D71249"/>
    <w:multiLevelType w:val="singleLevel"/>
    <w:tmpl w:val="CE9855C6"/>
    <w:lvl w:ilvl="0">
      <w:start w:val="1"/>
      <w:numFmt w:val="bullet"/>
      <w:pStyle w:val="Leve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85158BF"/>
    <w:multiLevelType w:val="hybridMultilevel"/>
    <w:tmpl w:val="CDFCC0C2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ADF5ECE"/>
    <w:multiLevelType w:val="multilevel"/>
    <w:tmpl w:val="B5FE71A0"/>
    <w:lvl w:ilvl="0">
      <w:start w:val="1"/>
      <w:numFmt w:val="bullet"/>
      <w:lvlText w:val=""/>
      <w:lvlJc w:val="left"/>
      <w:pPr>
        <w:ind w:left="432" w:hanging="432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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2D1D654F"/>
    <w:multiLevelType w:val="hybridMultilevel"/>
    <w:tmpl w:val="C448AC0A"/>
    <w:lvl w:ilvl="0" w:tplc="A8DEFFBE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18"/>
        <w:szCs w:val="18"/>
      </w:rPr>
    </w:lvl>
    <w:lvl w:ilvl="1" w:tplc="10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2D1D781C"/>
    <w:multiLevelType w:val="multilevel"/>
    <w:tmpl w:val="54A6BA1A"/>
    <w:lvl w:ilvl="0">
      <w:start w:val="1"/>
      <w:numFmt w:val="decimal"/>
      <w:lvlText w:val="%1"/>
      <w:lvlJc w:val="left"/>
      <w:pPr>
        <w:tabs>
          <w:tab w:val="num" w:pos="574"/>
        </w:tabs>
        <w:ind w:left="574" w:hanging="432"/>
      </w:pPr>
    </w:lvl>
    <w:lvl w:ilvl="1">
      <w:start w:val="1"/>
      <w:numFmt w:val="decimal"/>
      <w:lvlText w:val="%1.%2"/>
      <w:lvlJc w:val="left"/>
      <w:pPr>
        <w:tabs>
          <w:tab w:val="num" w:pos="936"/>
        </w:tabs>
        <w:ind w:left="93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0" w15:restartNumberingAfterBreak="0">
    <w:nsid w:val="2EB2275D"/>
    <w:multiLevelType w:val="singleLevel"/>
    <w:tmpl w:val="2FE8354C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1" w15:restartNumberingAfterBreak="0">
    <w:nsid w:val="31FC42F8"/>
    <w:multiLevelType w:val="hybridMultilevel"/>
    <w:tmpl w:val="C32C052C"/>
    <w:lvl w:ilvl="0" w:tplc="10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A8DEFFBE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18"/>
        <w:szCs w:val="18"/>
      </w:rPr>
    </w:lvl>
    <w:lvl w:ilvl="2" w:tplc="10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2" w15:restartNumberingAfterBreak="0">
    <w:nsid w:val="339E613C"/>
    <w:multiLevelType w:val="hybridMultilevel"/>
    <w:tmpl w:val="F764701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72A1235"/>
    <w:multiLevelType w:val="hybridMultilevel"/>
    <w:tmpl w:val="4F0ABB80"/>
    <w:lvl w:ilvl="0" w:tplc="1009000F">
      <w:start w:val="1"/>
      <w:numFmt w:val="decimal"/>
      <w:lvlText w:val="%1."/>
      <w:lvlJc w:val="left"/>
      <w:pPr>
        <w:ind w:left="792" w:hanging="360"/>
      </w:pPr>
    </w:lvl>
    <w:lvl w:ilvl="1" w:tplc="10090019" w:tentative="1">
      <w:start w:val="1"/>
      <w:numFmt w:val="lowerLetter"/>
      <w:lvlText w:val="%2."/>
      <w:lvlJc w:val="left"/>
      <w:pPr>
        <w:ind w:left="1512" w:hanging="360"/>
      </w:pPr>
    </w:lvl>
    <w:lvl w:ilvl="2" w:tplc="1009001B" w:tentative="1">
      <w:start w:val="1"/>
      <w:numFmt w:val="lowerRoman"/>
      <w:lvlText w:val="%3."/>
      <w:lvlJc w:val="right"/>
      <w:pPr>
        <w:ind w:left="2232" w:hanging="180"/>
      </w:pPr>
    </w:lvl>
    <w:lvl w:ilvl="3" w:tplc="1009000F" w:tentative="1">
      <w:start w:val="1"/>
      <w:numFmt w:val="decimal"/>
      <w:lvlText w:val="%4."/>
      <w:lvlJc w:val="left"/>
      <w:pPr>
        <w:ind w:left="2952" w:hanging="360"/>
      </w:pPr>
    </w:lvl>
    <w:lvl w:ilvl="4" w:tplc="10090019" w:tentative="1">
      <w:start w:val="1"/>
      <w:numFmt w:val="lowerLetter"/>
      <w:lvlText w:val="%5."/>
      <w:lvlJc w:val="left"/>
      <w:pPr>
        <w:ind w:left="3672" w:hanging="360"/>
      </w:pPr>
    </w:lvl>
    <w:lvl w:ilvl="5" w:tplc="1009001B" w:tentative="1">
      <w:start w:val="1"/>
      <w:numFmt w:val="lowerRoman"/>
      <w:lvlText w:val="%6."/>
      <w:lvlJc w:val="right"/>
      <w:pPr>
        <w:ind w:left="4392" w:hanging="180"/>
      </w:pPr>
    </w:lvl>
    <w:lvl w:ilvl="6" w:tplc="1009000F" w:tentative="1">
      <w:start w:val="1"/>
      <w:numFmt w:val="decimal"/>
      <w:lvlText w:val="%7."/>
      <w:lvlJc w:val="left"/>
      <w:pPr>
        <w:ind w:left="5112" w:hanging="360"/>
      </w:pPr>
    </w:lvl>
    <w:lvl w:ilvl="7" w:tplc="10090019" w:tentative="1">
      <w:start w:val="1"/>
      <w:numFmt w:val="lowerLetter"/>
      <w:lvlText w:val="%8."/>
      <w:lvlJc w:val="left"/>
      <w:pPr>
        <w:ind w:left="5832" w:hanging="360"/>
      </w:pPr>
    </w:lvl>
    <w:lvl w:ilvl="8" w:tplc="10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4" w15:restartNumberingAfterBreak="0">
    <w:nsid w:val="3A685F5B"/>
    <w:multiLevelType w:val="multilevel"/>
    <w:tmpl w:val="BCE4EC3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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438B606C"/>
    <w:multiLevelType w:val="singleLevel"/>
    <w:tmpl w:val="D31A4102"/>
    <w:lvl w:ilvl="0">
      <w:start w:val="1"/>
      <w:numFmt w:val="bullet"/>
      <w:pStyle w:val="BulletLeve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 w15:restartNumberingAfterBreak="0">
    <w:nsid w:val="47E4449E"/>
    <w:multiLevelType w:val="hybridMultilevel"/>
    <w:tmpl w:val="437ECEE8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AB5573E"/>
    <w:multiLevelType w:val="multilevel"/>
    <w:tmpl w:val="52E69EB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"/>
      <w:lvlJc w:val="left"/>
      <w:pPr>
        <w:ind w:left="864" w:hanging="864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4C8A0ECA"/>
    <w:multiLevelType w:val="hybridMultilevel"/>
    <w:tmpl w:val="151E6012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D993888"/>
    <w:multiLevelType w:val="hybridMultilevel"/>
    <w:tmpl w:val="E0525368"/>
    <w:lvl w:ilvl="0" w:tplc="0EB45C24">
      <w:start w:val="1"/>
      <w:numFmt w:val="bullet"/>
      <w:pStyle w:val="List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0" w15:restartNumberingAfterBreak="0">
    <w:nsid w:val="4DDB12F2"/>
    <w:multiLevelType w:val="multilevel"/>
    <w:tmpl w:val="47B2D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31" w15:restartNumberingAfterBreak="0">
    <w:nsid w:val="4E4D1390"/>
    <w:multiLevelType w:val="hybridMultilevel"/>
    <w:tmpl w:val="755E081A"/>
    <w:lvl w:ilvl="0" w:tplc="93ACA02C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auto"/>
        <w:sz w:val="22"/>
      </w:rPr>
    </w:lvl>
    <w:lvl w:ilvl="1" w:tplc="10090001">
      <w:start w:val="1"/>
      <w:numFmt w:val="bullet"/>
      <w:lvlText w:val=""/>
      <w:lvlJc w:val="left"/>
      <w:pPr>
        <w:tabs>
          <w:tab w:val="num" w:pos="3063"/>
        </w:tabs>
        <w:ind w:left="3063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783"/>
        </w:tabs>
        <w:ind w:left="378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503"/>
        </w:tabs>
        <w:ind w:left="450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223"/>
        </w:tabs>
        <w:ind w:left="5223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943"/>
        </w:tabs>
        <w:ind w:left="594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663"/>
        </w:tabs>
        <w:ind w:left="666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383"/>
        </w:tabs>
        <w:ind w:left="7383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103"/>
        </w:tabs>
        <w:ind w:left="8103" w:hanging="360"/>
      </w:pPr>
      <w:rPr>
        <w:rFonts w:ascii="Wingdings" w:hAnsi="Wingdings" w:hint="default"/>
      </w:rPr>
    </w:lvl>
  </w:abstractNum>
  <w:abstractNum w:abstractNumId="32" w15:restartNumberingAfterBreak="0">
    <w:nsid w:val="54BE4E7B"/>
    <w:multiLevelType w:val="hybridMultilevel"/>
    <w:tmpl w:val="002AAE3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753615C"/>
    <w:multiLevelType w:val="multilevel"/>
    <w:tmpl w:val="3F0AAF2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575B0F9C"/>
    <w:multiLevelType w:val="hybridMultilevel"/>
    <w:tmpl w:val="16843E98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BA2327C"/>
    <w:multiLevelType w:val="singleLevel"/>
    <w:tmpl w:val="2FE8354C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6" w15:restartNumberingAfterBreak="0">
    <w:nsid w:val="5BED5235"/>
    <w:multiLevelType w:val="singleLevel"/>
    <w:tmpl w:val="2FE8354C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7" w15:restartNumberingAfterBreak="0">
    <w:nsid w:val="5FA876CE"/>
    <w:multiLevelType w:val="singleLevel"/>
    <w:tmpl w:val="2FE8354C"/>
    <w:lvl w:ilvl="0">
      <w:start w:val="1"/>
      <w:numFmt w:val="bullet"/>
      <w:pStyle w:val="BULLET2-2ndlevelinden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8" w15:restartNumberingAfterBreak="0">
    <w:nsid w:val="6298290F"/>
    <w:multiLevelType w:val="singleLevel"/>
    <w:tmpl w:val="2FE8354C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9" w15:restartNumberingAfterBreak="0">
    <w:nsid w:val="69B873B6"/>
    <w:multiLevelType w:val="hybridMultilevel"/>
    <w:tmpl w:val="CC4AE4B4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A3F45B9"/>
    <w:multiLevelType w:val="singleLevel"/>
    <w:tmpl w:val="F698DC6E"/>
    <w:lvl w:ilvl="0">
      <w:start w:val="1"/>
      <w:numFmt w:val="bullet"/>
      <w:pStyle w:val="TableTex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1" w15:restartNumberingAfterBreak="0">
    <w:nsid w:val="6B557AC5"/>
    <w:multiLevelType w:val="hybridMultilevel"/>
    <w:tmpl w:val="4EE63D34"/>
    <w:lvl w:ilvl="0" w:tplc="10090001">
      <w:start w:val="1"/>
      <w:numFmt w:val="bullet"/>
      <w:lvlText w:val=""/>
      <w:lvlJc w:val="left"/>
      <w:pPr>
        <w:ind w:left="1499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219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939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59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79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99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19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539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59" w:hanging="360"/>
      </w:pPr>
      <w:rPr>
        <w:rFonts w:ascii="Wingdings" w:hAnsi="Wingdings" w:hint="default"/>
      </w:rPr>
    </w:lvl>
  </w:abstractNum>
  <w:abstractNum w:abstractNumId="42" w15:restartNumberingAfterBreak="0">
    <w:nsid w:val="6BFE4229"/>
    <w:multiLevelType w:val="hybridMultilevel"/>
    <w:tmpl w:val="DDE8AB08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3887F33"/>
    <w:multiLevelType w:val="hybridMultilevel"/>
    <w:tmpl w:val="384AC3BA"/>
    <w:lvl w:ilvl="0" w:tplc="A8DEFFBE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18"/>
        <w:szCs w:val="18"/>
      </w:rPr>
    </w:lvl>
    <w:lvl w:ilvl="1" w:tplc="A8DEFFBE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18"/>
        <w:szCs w:val="18"/>
      </w:rPr>
    </w:lvl>
    <w:lvl w:ilvl="2" w:tplc="10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44" w15:restartNumberingAfterBreak="0">
    <w:nsid w:val="742201E8"/>
    <w:multiLevelType w:val="singleLevel"/>
    <w:tmpl w:val="2FE8354C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45" w15:restartNumberingAfterBreak="0">
    <w:nsid w:val="788C761D"/>
    <w:multiLevelType w:val="singleLevel"/>
    <w:tmpl w:val="2FE8354C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46" w15:restartNumberingAfterBreak="0">
    <w:nsid w:val="78EC3D21"/>
    <w:multiLevelType w:val="hybridMultilevel"/>
    <w:tmpl w:val="586A2B90"/>
    <w:lvl w:ilvl="0" w:tplc="401A9F90">
      <w:start w:val="1"/>
      <w:numFmt w:val="bullet"/>
      <w:pStyle w:val="BULLET1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  <w:color w:val="C60C30"/>
        <w:sz w:val="22"/>
      </w:rPr>
    </w:lvl>
    <w:lvl w:ilvl="1" w:tplc="FA8C8418">
      <w:start w:val="1"/>
      <w:numFmt w:val="bullet"/>
      <w:pStyle w:val="BULLET1-2ndlevelindent"/>
      <w:lvlText w:val="o"/>
      <w:lvlJc w:val="left"/>
      <w:pPr>
        <w:tabs>
          <w:tab w:val="num" w:pos="8283"/>
        </w:tabs>
        <w:ind w:left="8283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9003"/>
        </w:tabs>
        <w:ind w:left="900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9723"/>
        </w:tabs>
        <w:ind w:left="972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10443"/>
        </w:tabs>
        <w:ind w:left="10443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11163"/>
        </w:tabs>
        <w:ind w:left="1116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11883"/>
        </w:tabs>
        <w:ind w:left="1188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12603"/>
        </w:tabs>
        <w:ind w:left="12603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13323"/>
        </w:tabs>
        <w:ind w:left="13323" w:hanging="360"/>
      </w:pPr>
      <w:rPr>
        <w:rFonts w:ascii="Wingdings" w:hAnsi="Wingdings" w:hint="default"/>
      </w:rPr>
    </w:lvl>
  </w:abstractNum>
  <w:abstractNum w:abstractNumId="47" w15:restartNumberingAfterBreak="0">
    <w:nsid w:val="7BDE50F4"/>
    <w:multiLevelType w:val="hybridMultilevel"/>
    <w:tmpl w:val="DC36858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13075171">
    <w:abstractNumId w:val="1"/>
  </w:num>
  <w:num w:numId="2" w16cid:durableId="821044758">
    <w:abstractNumId w:val="13"/>
  </w:num>
  <w:num w:numId="3" w16cid:durableId="2146697896">
    <w:abstractNumId w:val="0"/>
  </w:num>
  <w:num w:numId="4" w16cid:durableId="86077429">
    <w:abstractNumId w:val="0"/>
  </w:num>
  <w:num w:numId="5" w16cid:durableId="1580168186">
    <w:abstractNumId w:val="29"/>
  </w:num>
  <w:num w:numId="6" w16cid:durableId="889993346">
    <w:abstractNumId w:val="37"/>
  </w:num>
  <w:num w:numId="7" w16cid:durableId="1340279828">
    <w:abstractNumId w:val="36"/>
  </w:num>
  <w:num w:numId="8" w16cid:durableId="1290745500">
    <w:abstractNumId w:val="44"/>
  </w:num>
  <w:num w:numId="9" w16cid:durableId="1934320824">
    <w:abstractNumId w:val="20"/>
  </w:num>
  <w:num w:numId="10" w16cid:durableId="198247640">
    <w:abstractNumId w:val="10"/>
  </w:num>
  <w:num w:numId="11" w16cid:durableId="28915821">
    <w:abstractNumId w:val="38"/>
  </w:num>
  <w:num w:numId="12" w16cid:durableId="1090614240">
    <w:abstractNumId w:val="35"/>
  </w:num>
  <w:num w:numId="13" w16cid:durableId="593245307">
    <w:abstractNumId w:val="45"/>
  </w:num>
  <w:num w:numId="14" w16cid:durableId="4017288">
    <w:abstractNumId w:val="6"/>
  </w:num>
  <w:num w:numId="15" w16cid:durableId="655425558">
    <w:abstractNumId w:val="9"/>
  </w:num>
  <w:num w:numId="16" w16cid:durableId="1187019171">
    <w:abstractNumId w:val="25"/>
  </w:num>
  <w:num w:numId="17" w16cid:durableId="1673871501">
    <w:abstractNumId w:val="15"/>
  </w:num>
  <w:num w:numId="18" w16cid:durableId="687369868">
    <w:abstractNumId w:val="4"/>
  </w:num>
  <w:num w:numId="19" w16cid:durableId="1518278245">
    <w:abstractNumId w:val="12"/>
  </w:num>
  <w:num w:numId="20" w16cid:durableId="1868760202">
    <w:abstractNumId w:val="40"/>
  </w:num>
  <w:num w:numId="21" w16cid:durableId="1427461789">
    <w:abstractNumId w:val="21"/>
  </w:num>
  <w:num w:numId="22" w16cid:durableId="949438507">
    <w:abstractNumId w:val="18"/>
  </w:num>
  <w:num w:numId="23" w16cid:durableId="2050568224">
    <w:abstractNumId w:val="43"/>
  </w:num>
  <w:num w:numId="24" w16cid:durableId="1208107111">
    <w:abstractNumId w:val="11"/>
  </w:num>
  <w:num w:numId="25" w16cid:durableId="523053912">
    <w:abstractNumId w:val="30"/>
  </w:num>
  <w:num w:numId="26" w16cid:durableId="1856184950">
    <w:abstractNumId w:val="3"/>
  </w:num>
  <w:num w:numId="27" w16cid:durableId="163128674">
    <w:abstractNumId w:val="19"/>
  </w:num>
  <w:num w:numId="28" w16cid:durableId="234559089">
    <w:abstractNumId w:val="46"/>
  </w:num>
  <w:num w:numId="29" w16cid:durableId="657537399">
    <w:abstractNumId w:val="26"/>
  </w:num>
  <w:num w:numId="30" w16cid:durableId="1170943772">
    <w:abstractNumId w:val="41"/>
  </w:num>
  <w:num w:numId="31" w16cid:durableId="278923999">
    <w:abstractNumId w:val="31"/>
  </w:num>
  <w:num w:numId="32" w16cid:durableId="1706061679">
    <w:abstractNumId w:val="2"/>
  </w:num>
  <w:num w:numId="33" w16cid:durableId="1632707474">
    <w:abstractNumId w:val="14"/>
  </w:num>
  <w:num w:numId="34" w16cid:durableId="1229804236">
    <w:abstractNumId w:val="47"/>
  </w:num>
  <w:num w:numId="35" w16cid:durableId="2105690789">
    <w:abstractNumId w:val="39"/>
  </w:num>
  <w:num w:numId="36" w16cid:durableId="691758867">
    <w:abstractNumId w:val="34"/>
  </w:num>
  <w:num w:numId="37" w16cid:durableId="1351444048">
    <w:abstractNumId w:val="32"/>
  </w:num>
  <w:num w:numId="38" w16cid:durableId="1262494126">
    <w:abstractNumId w:val="16"/>
  </w:num>
  <w:num w:numId="39" w16cid:durableId="1107702811">
    <w:abstractNumId w:val="7"/>
  </w:num>
  <w:num w:numId="40" w16cid:durableId="1691293685">
    <w:abstractNumId w:val="28"/>
  </w:num>
  <w:num w:numId="41" w16cid:durableId="771245708">
    <w:abstractNumId w:val="42"/>
  </w:num>
  <w:num w:numId="42" w16cid:durableId="183716154">
    <w:abstractNumId w:val="5"/>
  </w:num>
  <w:num w:numId="43" w16cid:durableId="700711309">
    <w:abstractNumId w:val="22"/>
  </w:num>
  <w:num w:numId="44" w16cid:durableId="1458255712">
    <w:abstractNumId w:val="33"/>
  </w:num>
  <w:num w:numId="45" w16cid:durableId="2020815937">
    <w:abstractNumId w:val="23"/>
  </w:num>
  <w:num w:numId="46" w16cid:durableId="220487830">
    <w:abstractNumId w:val="27"/>
  </w:num>
  <w:num w:numId="47" w16cid:durableId="520777441">
    <w:abstractNumId w:val="24"/>
  </w:num>
  <w:num w:numId="48" w16cid:durableId="865799835">
    <w:abstractNumId w:val="17"/>
  </w:num>
  <w:num w:numId="49" w16cid:durableId="114558946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4580"/>
    <w:rsid w:val="000865BF"/>
    <w:rsid w:val="000B2830"/>
    <w:rsid w:val="000B3C29"/>
    <w:rsid w:val="000C5025"/>
    <w:rsid w:val="000E2082"/>
    <w:rsid w:val="000E2E11"/>
    <w:rsid w:val="001229FC"/>
    <w:rsid w:val="00160098"/>
    <w:rsid w:val="001802A3"/>
    <w:rsid w:val="001A5456"/>
    <w:rsid w:val="001B4983"/>
    <w:rsid w:val="001D4B4F"/>
    <w:rsid w:val="001E55F9"/>
    <w:rsid w:val="001F1417"/>
    <w:rsid w:val="002019EE"/>
    <w:rsid w:val="0024409F"/>
    <w:rsid w:val="00244D9A"/>
    <w:rsid w:val="0029593E"/>
    <w:rsid w:val="002F29F2"/>
    <w:rsid w:val="002F73F6"/>
    <w:rsid w:val="003132E4"/>
    <w:rsid w:val="003148A1"/>
    <w:rsid w:val="00336CA8"/>
    <w:rsid w:val="00337D9D"/>
    <w:rsid w:val="00351558"/>
    <w:rsid w:val="003622EF"/>
    <w:rsid w:val="0037780B"/>
    <w:rsid w:val="00387DCD"/>
    <w:rsid w:val="003D3672"/>
    <w:rsid w:val="003E4784"/>
    <w:rsid w:val="003F0B0F"/>
    <w:rsid w:val="003F25B1"/>
    <w:rsid w:val="003F3C58"/>
    <w:rsid w:val="00403B01"/>
    <w:rsid w:val="004121E9"/>
    <w:rsid w:val="00415E45"/>
    <w:rsid w:val="00483C0C"/>
    <w:rsid w:val="004877A9"/>
    <w:rsid w:val="00492828"/>
    <w:rsid w:val="00563857"/>
    <w:rsid w:val="005649BF"/>
    <w:rsid w:val="00576E2B"/>
    <w:rsid w:val="005E7D3B"/>
    <w:rsid w:val="00601C37"/>
    <w:rsid w:val="0061586B"/>
    <w:rsid w:val="00624E67"/>
    <w:rsid w:val="006374F5"/>
    <w:rsid w:val="006779CB"/>
    <w:rsid w:val="006C3D38"/>
    <w:rsid w:val="006E43D6"/>
    <w:rsid w:val="00773FC0"/>
    <w:rsid w:val="00794A2A"/>
    <w:rsid w:val="007A0379"/>
    <w:rsid w:val="007E317E"/>
    <w:rsid w:val="0081004B"/>
    <w:rsid w:val="00812CCC"/>
    <w:rsid w:val="008421C0"/>
    <w:rsid w:val="0086460D"/>
    <w:rsid w:val="008807D8"/>
    <w:rsid w:val="00896C57"/>
    <w:rsid w:val="008A02B1"/>
    <w:rsid w:val="008A165F"/>
    <w:rsid w:val="008C65CB"/>
    <w:rsid w:val="008E6A0C"/>
    <w:rsid w:val="00904BD4"/>
    <w:rsid w:val="00942239"/>
    <w:rsid w:val="009521EF"/>
    <w:rsid w:val="00976A0A"/>
    <w:rsid w:val="00981D1B"/>
    <w:rsid w:val="00991E93"/>
    <w:rsid w:val="009958F4"/>
    <w:rsid w:val="009C4162"/>
    <w:rsid w:val="009D6360"/>
    <w:rsid w:val="00A27BED"/>
    <w:rsid w:val="00A3538D"/>
    <w:rsid w:val="00A44580"/>
    <w:rsid w:val="00A8298D"/>
    <w:rsid w:val="00A86B34"/>
    <w:rsid w:val="00AA12CC"/>
    <w:rsid w:val="00AD51D5"/>
    <w:rsid w:val="00AE3183"/>
    <w:rsid w:val="00AE7EF5"/>
    <w:rsid w:val="00AF0683"/>
    <w:rsid w:val="00B10D67"/>
    <w:rsid w:val="00B42F47"/>
    <w:rsid w:val="00B72A8A"/>
    <w:rsid w:val="00B950AF"/>
    <w:rsid w:val="00C05223"/>
    <w:rsid w:val="00C601B3"/>
    <w:rsid w:val="00D04FE1"/>
    <w:rsid w:val="00D27D5D"/>
    <w:rsid w:val="00D52E65"/>
    <w:rsid w:val="00D54800"/>
    <w:rsid w:val="00D847AD"/>
    <w:rsid w:val="00DA42EA"/>
    <w:rsid w:val="00DB0CF0"/>
    <w:rsid w:val="00DC2C75"/>
    <w:rsid w:val="00E02FF1"/>
    <w:rsid w:val="00E05DFA"/>
    <w:rsid w:val="00E06487"/>
    <w:rsid w:val="00E14AC4"/>
    <w:rsid w:val="00E62748"/>
    <w:rsid w:val="00E74B9E"/>
    <w:rsid w:val="00E94C52"/>
    <w:rsid w:val="00EA4B3F"/>
    <w:rsid w:val="00ED0906"/>
    <w:rsid w:val="00F0741C"/>
    <w:rsid w:val="00F0745F"/>
    <w:rsid w:val="00F15AF8"/>
    <w:rsid w:val="00F535B9"/>
    <w:rsid w:val="00F6215B"/>
    <w:rsid w:val="00FC2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C44F686"/>
  <w15:chartTrackingRefBased/>
  <w15:docId w15:val="{95BD8BF2-2D50-4BB0-BCEC-418786910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iPriority="0" w:unhideWhenUsed="1" w:qFormat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after="0" w:line="240" w:lineRule="auto"/>
      <w:ind w:left="72" w:right="72"/>
    </w:pPr>
  </w:style>
  <w:style w:type="paragraph" w:styleId="Heading1">
    <w:name w:val="heading 1"/>
    <w:basedOn w:val="Normal"/>
    <w:next w:val="Normal"/>
    <w:link w:val="Heading1Char"/>
    <w:qFormat/>
    <w:rsid w:val="000865BF"/>
    <w:pPr>
      <w:keepNext/>
      <w:numPr>
        <w:numId w:val="44"/>
      </w:numPr>
      <w:spacing w:before="360" w:after="240"/>
      <w:ind w:right="0"/>
      <w:jc w:val="both"/>
      <w:outlineLvl w:val="0"/>
    </w:pPr>
    <w:rPr>
      <w:rFonts w:asciiTheme="majorHAnsi" w:eastAsiaTheme="majorEastAsia" w:hAnsiTheme="majorHAnsi" w:cstheme="majorBidi"/>
      <w:caps/>
      <w:color w:val="F8C200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773FC0"/>
    <w:pPr>
      <w:keepNext/>
      <w:numPr>
        <w:ilvl w:val="1"/>
        <w:numId w:val="44"/>
      </w:numPr>
      <w:spacing w:before="240" w:after="60"/>
      <w:ind w:right="0"/>
      <w:jc w:val="both"/>
      <w:outlineLvl w:val="1"/>
    </w:pPr>
    <w:rPr>
      <w:rFonts w:asciiTheme="majorHAnsi" w:eastAsiaTheme="majorEastAsia" w:hAnsiTheme="majorHAnsi" w:cstheme="majorBidi"/>
      <w:b/>
      <w:bCs/>
      <w:caps/>
      <w:color w:val="829600"/>
      <w:spacing w:val="20"/>
      <w:sz w:val="24"/>
      <w:szCs w:val="24"/>
    </w:rPr>
  </w:style>
  <w:style w:type="paragraph" w:styleId="Heading3">
    <w:name w:val="heading 3"/>
    <w:basedOn w:val="Normal"/>
    <w:next w:val="Normal"/>
    <w:link w:val="Heading3Char"/>
    <w:qFormat/>
    <w:rsid w:val="000865BF"/>
    <w:pPr>
      <w:keepNext/>
      <w:numPr>
        <w:ilvl w:val="2"/>
        <w:numId w:val="44"/>
      </w:numPr>
      <w:spacing w:before="240" w:after="120"/>
      <w:ind w:right="0"/>
      <w:jc w:val="both"/>
      <w:outlineLvl w:val="2"/>
    </w:pPr>
    <w:rPr>
      <w:rFonts w:asciiTheme="majorHAnsi" w:eastAsiaTheme="majorEastAsia" w:hAnsiTheme="majorHAnsi" w:cstheme="majorBidi"/>
      <w:b/>
      <w:bCs/>
      <w:caps/>
      <w:color w:val="007599"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pPr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Heading6">
    <w:name w:val="heading 6"/>
    <w:basedOn w:val="Normal"/>
    <w:next w:val="Normal"/>
    <w:link w:val="Heading6Char"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semiHidden/>
    <w:unhideWhenUsed/>
    <w:qFormat/>
    <w:pPr>
      <w:keepNext/>
      <w:keepLines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pPr>
      <w:keepNext/>
      <w:keepLines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865BF"/>
    <w:rPr>
      <w:rFonts w:asciiTheme="majorHAnsi" w:eastAsiaTheme="majorEastAsia" w:hAnsiTheme="majorHAnsi" w:cstheme="majorBidi"/>
      <w:caps/>
      <w:color w:val="F8C200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773FC0"/>
    <w:rPr>
      <w:rFonts w:asciiTheme="majorHAnsi" w:eastAsiaTheme="majorEastAsia" w:hAnsiTheme="majorHAnsi" w:cstheme="majorBidi"/>
      <w:b/>
      <w:bCs/>
      <w:caps/>
      <w:color w:val="829600"/>
      <w:spacing w:val="20"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0865BF"/>
    <w:rPr>
      <w:rFonts w:asciiTheme="majorHAnsi" w:eastAsiaTheme="majorEastAsia" w:hAnsiTheme="majorHAnsi" w:cstheme="majorBidi"/>
      <w:b/>
      <w:bCs/>
      <w:caps/>
      <w:color w:val="007599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Heading6Char">
    <w:name w:val="Heading 6 Char"/>
    <w:basedOn w:val="DefaultParagraphFont"/>
    <w:link w:val="Heading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semiHidden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semiHidden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nhideWhenUsed/>
    <w:qFormat/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qFormat/>
    <w:pPr>
      <w:jc w:val="right"/>
    </w:pPr>
    <w:rPr>
      <w:rFonts w:asciiTheme="majorHAnsi" w:eastAsiaTheme="majorEastAsia" w:hAnsiTheme="majorHAnsi" w:cstheme="majorBidi"/>
      <w:caps/>
      <w:color w:val="DD804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color w:val="DD8047" w:themeColor="accent2"/>
      <w:sz w:val="52"/>
      <w:szCs w:val="52"/>
    </w:rPr>
  </w:style>
  <w:style w:type="paragraph" w:styleId="Subtitle">
    <w:name w:val="Subtitle"/>
    <w:basedOn w:val="Normal"/>
    <w:next w:val="Normal"/>
    <w:link w:val="SubtitleChar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itleChar">
    <w:name w:val="Subtitle Char"/>
    <w:basedOn w:val="DefaultParagraphFont"/>
    <w:link w:val="Subtitle"/>
    <w:rPr>
      <w:rFonts w:asciiTheme="majorHAnsi" w:eastAsiaTheme="majorEastAsia" w:hAnsiTheme="majorHAnsi" w:cstheme="majorBidi"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GridTable4-Accent6">
    <w:name w:val="Grid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stTable2-Accent1">
    <w:name w:val="List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PlaceholderText">
    <w:name w:val="Placeholder Text"/>
    <w:basedOn w:val="DefaultParagraphFont"/>
    <w:uiPriority w:val="2"/>
    <w:rPr>
      <w:i/>
      <w:iCs/>
      <w:color w:val="80808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PlainTable4">
    <w:name w:val="Plain Table 4"/>
    <w:basedOn w:val="Table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6">
    <w:name w:val="Grid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1Light-Accent6">
    <w:name w:val="List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Footer">
    <w:name w:val="footer"/>
    <w:basedOn w:val="Normal"/>
    <w:link w:val="FooterChar"/>
    <w:pPr>
      <w:spacing w:before="0"/>
    </w:pPr>
  </w:style>
  <w:style w:type="character" w:customStyle="1" w:styleId="FooterChar">
    <w:name w:val="Footer Char"/>
    <w:basedOn w:val="DefaultParagraphFont"/>
    <w:link w:val="Footer"/>
    <w:uiPriority w:val="2"/>
  </w:style>
  <w:style w:type="table" w:customStyle="1" w:styleId="Noborders">
    <w:name w:val="No borders"/>
    <w:basedOn w:val="TableNormal"/>
    <w:uiPriority w:val="99"/>
    <w:pPr>
      <w:spacing w:after="0" w:line="240" w:lineRule="auto"/>
    </w:pPr>
    <w:tblPr/>
  </w:style>
  <w:style w:type="table" w:styleId="GridTable1Light-Accent1">
    <w:name w:val="Grid Table 1 Light Accent 1"/>
    <w:aliases w:val="Sample questionnaires table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styleId="GridTable2-Accent1">
    <w:name w:val="Grid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">
    <w:name w:val="Logo"/>
    <w:basedOn w:val="Normal"/>
    <w:next w:val="Normal"/>
    <w:uiPriority w:val="1"/>
    <w:qFormat/>
    <w:pPr>
      <w:spacing w:after="1440"/>
      <w:jc w:val="right"/>
    </w:pPr>
    <w:rPr>
      <w:color w:val="59473F" w:themeColor="text2" w:themeShade="BF"/>
      <w:sz w:val="52"/>
      <w:szCs w:val="52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Contactinfo">
    <w:name w:val="Contact info"/>
    <w:basedOn w:val="Normal"/>
    <w:uiPriority w:val="1"/>
    <w:qFormat/>
    <w:pPr>
      <w:jc w:val="right"/>
    </w:pPr>
    <w:rPr>
      <w:caps/>
    </w:rPr>
  </w:style>
  <w:style w:type="table" w:styleId="GridTable3-Accent3">
    <w:name w:val="Grid Table 3 Accent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GridTable5Dark-Accent3">
    <w:name w:val="Grid Table 5 Dark Accent 3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GridTable1Light-Accent3">
    <w:name w:val="Grid Table 1 Light Accent 3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/>
      <w:jc w:val="right"/>
    </w:pPr>
  </w:style>
  <w:style w:type="paragraph" w:styleId="Signature">
    <w:name w:val="Signature"/>
    <w:basedOn w:val="Normal"/>
    <w:link w:val="SignatureChar"/>
    <w:uiPriority w:val="1"/>
    <w:qFormat/>
    <w:pPr>
      <w:spacing w:after="360" w:line="276" w:lineRule="auto"/>
      <w:ind w:left="0" w:right="0"/>
      <w:jc w:val="center"/>
    </w:pPr>
    <w:rPr>
      <w:kern w:val="0"/>
      <w:sz w:val="16"/>
      <w:szCs w:val="16"/>
      <w14:ligatures w14:val="none"/>
    </w:rPr>
  </w:style>
  <w:style w:type="character" w:customStyle="1" w:styleId="SignatureChar">
    <w:name w:val="Signature Char"/>
    <w:basedOn w:val="DefaultParagraphFont"/>
    <w:link w:val="Signature"/>
    <w:uiPriority w:val="1"/>
    <w:rPr>
      <w:kern w:val="0"/>
      <w:sz w:val="16"/>
      <w:szCs w:val="16"/>
      <w14:ligatures w14:val="none"/>
    </w:rPr>
  </w:style>
  <w:style w:type="paragraph" w:customStyle="1" w:styleId="Sign-off">
    <w:name w:val="Sign-off"/>
    <w:basedOn w:val="Normal"/>
    <w:uiPriority w:val="1"/>
    <w:qFormat/>
    <w:pPr>
      <w:jc w:val="center"/>
    </w:pPr>
    <w:rPr>
      <w:sz w:val="20"/>
      <w:szCs w:val="20"/>
    </w:rPr>
  </w:style>
  <w:style w:type="paragraph" w:customStyle="1" w:styleId="Rightalign">
    <w:name w:val="Right align"/>
    <w:basedOn w:val="Normal"/>
    <w:uiPriority w:val="1"/>
    <w:qFormat/>
    <w:pPr>
      <w:jc w:val="right"/>
    </w:pPr>
  </w:style>
  <w:style w:type="table" w:styleId="GridTable1Light-Accent2">
    <w:name w:val="Grid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Bullet">
    <w:name w:val="List Bullet"/>
    <w:basedOn w:val="Normal"/>
    <w:unhideWhenUsed/>
    <w:pPr>
      <w:numPr>
        <w:numId w:val="5"/>
      </w:numPr>
      <w:ind w:left="432"/>
      <w:contextualSpacing/>
    </w:pPr>
  </w:style>
  <w:style w:type="paragraph" w:styleId="TOC1">
    <w:name w:val="toc 1"/>
    <w:basedOn w:val="Normal"/>
    <w:next w:val="Normal"/>
    <w:autoRedefine/>
    <w:uiPriority w:val="39"/>
    <w:rsid w:val="00A44580"/>
    <w:pPr>
      <w:ind w:left="0" w:right="0"/>
    </w:pPr>
    <w:rPr>
      <w:rFonts w:ascii="Times New Roman" w:eastAsia="Times New Roman" w:hAnsi="Times New Roman" w:cs="Times New Roman"/>
      <w:b/>
      <w:bCs/>
      <w:i/>
      <w:iCs/>
      <w:kern w:val="0"/>
      <w:sz w:val="24"/>
      <w:szCs w:val="24"/>
      <w:lang w:val="en-CA" w:eastAsia="en-US"/>
      <w14:ligatures w14:val="none"/>
    </w:rPr>
  </w:style>
  <w:style w:type="paragraph" w:styleId="TOC2">
    <w:name w:val="toc 2"/>
    <w:basedOn w:val="Normal"/>
    <w:next w:val="Normal"/>
    <w:autoRedefine/>
    <w:uiPriority w:val="39"/>
    <w:rsid w:val="00A44580"/>
    <w:pPr>
      <w:tabs>
        <w:tab w:val="left" w:pos="1000"/>
        <w:tab w:val="right" w:leader="dot" w:pos="9350"/>
      </w:tabs>
      <w:ind w:left="200" w:right="0"/>
    </w:pPr>
    <w:rPr>
      <w:rFonts w:ascii="Times New Roman" w:eastAsia="Times New Roman" w:hAnsi="Times New Roman" w:cs="Times New Roman"/>
      <w:b/>
      <w:bCs/>
      <w:kern w:val="0"/>
      <w:lang w:val="en-CA" w:eastAsia="en-US"/>
      <w14:ligatures w14:val="none"/>
    </w:rPr>
  </w:style>
  <w:style w:type="paragraph" w:styleId="TOC3">
    <w:name w:val="toc 3"/>
    <w:basedOn w:val="Normal"/>
    <w:next w:val="Normal"/>
    <w:autoRedefine/>
    <w:uiPriority w:val="39"/>
    <w:rsid w:val="00A44580"/>
    <w:pPr>
      <w:spacing w:before="0"/>
      <w:ind w:left="400" w:right="0"/>
    </w:pPr>
    <w:rPr>
      <w:rFonts w:ascii="Times New Roman" w:eastAsia="Times New Roman" w:hAnsi="Times New Roman" w:cs="Times New Roman"/>
      <w:kern w:val="0"/>
      <w:sz w:val="20"/>
      <w:szCs w:val="20"/>
      <w:lang w:val="en-CA" w:eastAsia="en-US"/>
      <w14:ligatures w14:val="none"/>
    </w:rPr>
  </w:style>
  <w:style w:type="character" w:styleId="PageNumber">
    <w:name w:val="page number"/>
    <w:basedOn w:val="DefaultParagraphFont"/>
    <w:rsid w:val="003F0B0F"/>
  </w:style>
  <w:style w:type="paragraph" w:customStyle="1" w:styleId="Restricted">
    <w:name w:val="Restricted"/>
    <w:basedOn w:val="Normal"/>
    <w:next w:val="Normal"/>
    <w:rsid w:val="003F0B0F"/>
    <w:pPr>
      <w:spacing w:before="0" w:after="120"/>
      <w:ind w:left="0" w:right="0"/>
      <w:jc w:val="both"/>
    </w:pPr>
    <w:rPr>
      <w:rFonts w:ascii="Arial" w:eastAsia="Times New Roman" w:hAnsi="Arial" w:cs="Times New Roman"/>
      <w:i/>
      <w:iCs/>
      <w:kern w:val="0"/>
      <w:sz w:val="20"/>
      <w:szCs w:val="20"/>
      <w:lang w:val="en-CA" w:eastAsia="en-US"/>
      <w14:ligatures w14:val="none"/>
    </w:rPr>
  </w:style>
  <w:style w:type="paragraph" w:customStyle="1" w:styleId="DocumentTitle">
    <w:name w:val="Document Title"/>
    <w:basedOn w:val="Normal"/>
    <w:rsid w:val="003F0B0F"/>
    <w:pPr>
      <w:spacing w:before="0" w:after="120"/>
      <w:ind w:left="720" w:right="0"/>
      <w:jc w:val="both"/>
    </w:pPr>
    <w:rPr>
      <w:rFonts w:ascii="Arial" w:eastAsia="Times New Roman" w:hAnsi="Arial" w:cs="Times New Roman"/>
      <w:smallCaps/>
      <w:kern w:val="0"/>
      <w:sz w:val="36"/>
      <w:szCs w:val="36"/>
      <w:lang w:val="en-CA" w:eastAsia="en-US"/>
      <w14:ligatures w14:val="none"/>
    </w:rPr>
  </w:style>
  <w:style w:type="paragraph" w:customStyle="1" w:styleId="Instructions">
    <w:name w:val="Instructions"/>
    <w:rsid w:val="003F0B0F"/>
    <w:pPr>
      <w:spacing w:after="120" w:line="240" w:lineRule="auto"/>
    </w:pPr>
    <w:rPr>
      <w:rFonts w:ascii="Arial" w:eastAsia="Times New Roman" w:hAnsi="Arial" w:cs="Times New Roman"/>
      <w:i/>
      <w:iCs/>
      <w:noProof/>
      <w:kern w:val="0"/>
      <w:sz w:val="20"/>
      <w:szCs w:val="20"/>
      <w:lang w:eastAsia="en-US"/>
      <w14:ligatures w14:val="none"/>
    </w:rPr>
  </w:style>
  <w:style w:type="paragraph" w:customStyle="1" w:styleId="TableData">
    <w:name w:val="Table Data"/>
    <w:basedOn w:val="Normal"/>
    <w:rsid w:val="003F0B0F"/>
    <w:pPr>
      <w:spacing w:before="0"/>
      <w:ind w:left="0" w:right="0"/>
      <w:jc w:val="both"/>
    </w:pPr>
    <w:rPr>
      <w:rFonts w:ascii="Arial" w:eastAsia="Times New Roman" w:hAnsi="Arial" w:cs="Times New Roman"/>
      <w:kern w:val="0"/>
      <w:sz w:val="20"/>
      <w:szCs w:val="20"/>
      <w:lang w:val="en-CA" w:eastAsia="en-US"/>
      <w14:ligatures w14:val="none"/>
    </w:rPr>
  </w:style>
  <w:style w:type="paragraph" w:styleId="TOC4">
    <w:name w:val="toc 4"/>
    <w:basedOn w:val="Normal"/>
    <w:next w:val="Normal"/>
    <w:autoRedefine/>
    <w:semiHidden/>
    <w:rsid w:val="003F0B0F"/>
    <w:pPr>
      <w:spacing w:before="0"/>
      <w:ind w:left="600" w:right="0"/>
    </w:pPr>
    <w:rPr>
      <w:rFonts w:ascii="Times New Roman" w:eastAsia="Times New Roman" w:hAnsi="Times New Roman" w:cs="Times New Roman"/>
      <w:kern w:val="0"/>
      <w:sz w:val="20"/>
      <w:szCs w:val="20"/>
      <w:lang w:val="en-CA" w:eastAsia="en-US"/>
      <w14:ligatures w14:val="none"/>
    </w:rPr>
  </w:style>
  <w:style w:type="paragraph" w:styleId="TOC5">
    <w:name w:val="toc 5"/>
    <w:basedOn w:val="Normal"/>
    <w:next w:val="Normal"/>
    <w:autoRedefine/>
    <w:uiPriority w:val="39"/>
    <w:rsid w:val="003F0B0F"/>
    <w:pPr>
      <w:spacing w:before="0"/>
      <w:ind w:left="800" w:right="0"/>
    </w:pPr>
    <w:rPr>
      <w:rFonts w:ascii="Times New Roman" w:eastAsia="Times New Roman" w:hAnsi="Times New Roman" w:cs="Times New Roman"/>
      <w:kern w:val="0"/>
      <w:sz w:val="20"/>
      <w:szCs w:val="20"/>
      <w:lang w:val="en-CA" w:eastAsia="en-US"/>
      <w14:ligatures w14:val="none"/>
    </w:rPr>
  </w:style>
  <w:style w:type="paragraph" w:styleId="TOC6">
    <w:name w:val="toc 6"/>
    <w:basedOn w:val="Normal"/>
    <w:next w:val="Normal"/>
    <w:autoRedefine/>
    <w:semiHidden/>
    <w:rsid w:val="003F0B0F"/>
    <w:pPr>
      <w:spacing w:before="0"/>
      <w:ind w:left="1000" w:right="0"/>
    </w:pPr>
    <w:rPr>
      <w:rFonts w:ascii="Times New Roman" w:eastAsia="Times New Roman" w:hAnsi="Times New Roman" w:cs="Times New Roman"/>
      <w:kern w:val="0"/>
      <w:sz w:val="20"/>
      <w:szCs w:val="20"/>
      <w:lang w:val="en-CA" w:eastAsia="en-US"/>
      <w14:ligatures w14:val="none"/>
    </w:rPr>
  </w:style>
  <w:style w:type="paragraph" w:styleId="TOC7">
    <w:name w:val="toc 7"/>
    <w:basedOn w:val="Normal"/>
    <w:next w:val="Normal"/>
    <w:autoRedefine/>
    <w:semiHidden/>
    <w:rsid w:val="003F0B0F"/>
    <w:pPr>
      <w:spacing w:before="0"/>
      <w:ind w:left="1200" w:right="0"/>
    </w:pPr>
    <w:rPr>
      <w:rFonts w:ascii="Times New Roman" w:eastAsia="Times New Roman" w:hAnsi="Times New Roman" w:cs="Times New Roman"/>
      <w:kern w:val="0"/>
      <w:sz w:val="20"/>
      <w:szCs w:val="20"/>
      <w:lang w:val="en-CA" w:eastAsia="en-US"/>
      <w14:ligatures w14:val="none"/>
    </w:rPr>
  </w:style>
  <w:style w:type="paragraph" w:styleId="TOC8">
    <w:name w:val="toc 8"/>
    <w:basedOn w:val="Normal"/>
    <w:next w:val="Normal"/>
    <w:autoRedefine/>
    <w:semiHidden/>
    <w:rsid w:val="003F0B0F"/>
    <w:pPr>
      <w:spacing w:before="0"/>
      <w:ind w:left="1400" w:right="0"/>
    </w:pPr>
    <w:rPr>
      <w:rFonts w:ascii="Times New Roman" w:eastAsia="Times New Roman" w:hAnsi="Times New Roman" w:cs="Times New Roman"/>
      <w:kern w:val="0"/>
      <w:sz w:val="20"/>
      <w:szCs w:val="20"/>
      <w:lang w:val="en-CA" w:eastAsia="en-US"/>
      <w14:ligatures w14:val="none"/>
    </w:rPr>
  </w:style>
  <w:style w:type="paragraph" w:styleId="TOC9">
    <w:name w:val="toc 9"/>
    <w:basedOn w:val="Normal"/>
    <w:next w:val="Normal"/>
    <w:autoRedefine/>
    <w:semiHidden/>
    <w:rsid w:val="003F0B0F"/>
    <w:pPr>
      <w:spacing w:before="0"/>
      <w:ind w:left="1600" w:right="0"/>
    </w:pPr>
    <w:rPr>
      <w:rFonts w:ascii="Times New Roman" w:eastAsia="Times New Roman" w:hAnsi="Times New Roman" w:cs="Times New Roman"/>
      <w:kern w:val="0"/>
      <w:sz w:val="20"/>
      <w:szCs w:val="20"/>
      <w:lang w:val="en-CA" w:eastAsia="en-US"/>
      <w14:ligatures w14:val="none"/>
    </w:rPr>
  </w:style>
  <w:style w:type="paragraph" w:customStyle="1" w:styleId="BulletLevel1">
    <w:name w:val="Bullet Level 1"/>
    <w:basedOn w:val="Normal"/>
    <w:rsid w:val="003F0B0F"/>
    <w:pPr>
      <w:numPr>
        <w:numId w:val="15"/>
      </w:numPr>
      <w:spacing w:before="0" w:after="120"/>
      <w:ind w:right="0"/>
      <w:jc w:val="both"/>
    </w:pPr>
    <w:rPr>
      <w:rFonts w:ascii="Arial" w:eastAsia="Times New Roman" w:hAnsi="Arial" w:cs="Times New Roman"/>
      <w:kern w:val="0"/>
      <w:sz w:val="20"/>
      <w:szCs w:val="20"/>
      <w:lang w:val="en-CA" w:eastAsia="en-US"/>
      <w14:ligatures w14:val="none"/>
    </w:rPr>
  </w:style>
  <w:style w:type="paragraph" w:customStyle="1" w:styleId="BulletLeve2">
    <w:name w:val="Bullet Leve 2"/>
    <w:basedOn w:val="Normal"/>
    <w:rsid w:val="003F0B0F"/>
    <w:pPr>
      <w:numPr>
        <w:numId w:val="16"/>
      </w:numPr>
      <w:tabs>
        <w:tab w:val="clear" w:pos="360"/>
        <w:tab w:val="num" w:pos="1440"/>
      </w:tabs>
      <w:spacing w:before="0" w:after="120"/>
      <w:ind w:left="1440" w:right="0"/>
      <w:jc w:val="both"/>
    </w:pPr>
    <w:rPr>
      <w:rFonts w:ascii="Arial" w:eastAsia="Times New Roman" w:hAnsi="Arial" w:cs="Times New Roman"/>
      <w:kern w:val="0"/>
      <w:sz w:val="20"/>
      <w:szCs w:val="20"/>
      <w:lang w:val="en-CA" w:eastAsia="en-US"/>
      <w14:ligatures w14:val="none"/>
    </w:rPr>
  </w:style>
  <w:style w:type="paragraph" w:styleId="BodyTextIndent">
    <w:name w:val="Body Text Indent"/>
    <w:basedOn w:val="Normal"/>
    <w:link w:val="BodyTextIndentChar"/>
    <w:rsid w:val="003F0B0F"/>
    <w:pPr>
      <w:spacing w:before="0" w:after="120"/>
      <w:ind w:left="720" w:right="0"/>
      <w:jc w:val="both"/>
    </w:pPr>
    <w:rPr>
      <w:rFonts w:ascii="Arial" w:eastAsia="Times New Roman" w:hAnsi="Arial" w:cs="Times New Roman"/>
      <w:i/>
      <w:iCs/>
      <w:kern w:val="0"/>
      <w:sz w:val="20"/>
      <w:szCs w:val="20"/>
      <w:lang w:val="en-CA" w:eastAsia="en-US"/>
      <w14:ligatures w14:val="none"/>
    </w:rPr>
  </w:style>
  <w:style w:type="character" w:customStyle="1" w:styleId="BodyTextIndentChar">
    <w:name w:val="Body Text Indent Char"/>
    <w:basedOn w:val="DefaultParagraphFont"/>
    <w:link w:val="BodyTextIndent"/>
    <w:rsid w:val="003F0B0F"/>
    <w:rPr>
      <w:rFonts w:ascii="Arial" w:eastAsia="Times New Roman" w:hAnsi="Arial" w:cs="Times New Roman"/>
      <w:i/>
      <w:iCs/>
      <w:kern w:val="0"/>
      <w:sz w:val="20"/>
      <w:szCs w:val="20"/>
      <w:lang w:val="en-CA" w:eastAsia="en-US"/>
      <w14:ligatures w14:val="none"/>
    </w:rPr>
  </w:style>
  <w:style w:type="paragraph" w:customStyle="1" w:styleId="Annexe">
    <w:name w:val="Annexe"/>
    <w:rsid w:val="003F0B0F"/>
    <w:pPr>
      <w:tabs>
        <w:tab w:val="left" w:pos="-720"/>
      </w:tabs>
      <w:suppressAutoHyphens/>
      <w:spacing w:after="0" w:line="240" w:lineRule="auto"/>
      <w:jc w:val="center"/>
    </w:pPr>
    <w:rPr>
      <w:rFonts w:ascii="Times New Roman" w:eastAsia="Times New Roman" w:hAnsi="Times New Roman" w:cs="Times New Roman"/>
      <w:b/>
      <w:bCs/>
      <w:smallCaps/>
      <w:kern w:val="0"/>
      <w:sz w:val="24"/>
      <w:szCs w:val="24"/>
      <w:lang w:eastAsia="en-US"/>
      <w14:ligatures w14:val="none"/>
    </w:rPr>
  </w:style>
  <w:style w:type="paragraph" w:styleId="DocumentMap">
    <w:name w:val="Document Map"/>
    <w:basedOn w:val="Normal"/>
    <w:link w:val="DocumentMapChar"/>
    <w:semiHidden/>
    <w:rsid w:val="003F0B0F"/>
    <w:pPr>
      <w:shd w:val="clear" w:color="auto" w:fill="000080"/>
      <w:spacing w:before="0" w:after="120"/>
      <w:ind w:left="720" w:right="0"/>
      <w:jc w:val="both"/>
    </w:pPr>
    <w:rPr>
      <w:rFonts w:ascii="Tahoma" w:eastAsia="Times New Roman" w:hAnsi="Tahoma" w:cs="Times New Roman"/>
      <w:kern w:val="0"/>
      <w:sz w:val="20"/>
      <w:szCs w:val="20"/>
      <w:lang w:val="en-CA" w:eastAsia="en-US"/>
      <w14:ligatures w14:val="none"/>
    </w:rPr>
  </w:style>
  <w:style w:type="character" w:customStyle="1" w:styleId="DocumentMapChar">
    <w:name w:val="Document Map Char"/>
    <w:basedOn w:val="DefaultParagraphFont"/>
    <w:link w:val="DocumentMap"/>
    <w:semiHidden/>
    <w:rsid w:val="003F0B0F"/>
    <w:rPr>
      <w:rFonts w:ascii="Tahoma" w:eastAsia="Times New Roman" w:hAnsi="Tahoma" w:cs="Times New Roman"/>
      <w:kern w:val="0"/>
      <w:sz w:val="20"/>
      <w:szCs w:val="20"/>
      <w:shd w:val="clear" w:color="auto" w:fill="000080"/>
      <w:lang w:val="en-CA" w:eastAsia="en-US"/>
      <w14:ligatures w14:val="none"/>
    </w:rPr>
  </w:style>
  <w:style w:type="paragraph" w:customStyle="1" w:styleId="Level1">
    <w:name w:val="Level 1"/>
    <w:basedOn w:val="Normal"/>
    <w:rsid w:val="003F0B0F"/>
    <w:pPr>
      <w:numPr>
        <w:numId w:val="17"/>
      </w:numPr>
      <w:spacing w:before="0"/>
      <w:ind w:right="0"/>
    </w:pPr>
    <w:rPr>
      <w:rFonts w:ascii="Times New Roman" w:eastAsia="Times New Roman" w:hAnsi="Times New Roman" w:cs="Times New Roman"/>
      <w:snapToGrid w:val="0"/>
      <w:kern w:val="0"/>
      <w:sz w:val="24"/>
      <w:szCs w:val="24"/>
      <w:lang w:val="en-CA" w:eastAsia="en-US"/>
      <w14:ligatures w14:val="none"/>
    </w:rPr>
  </w:style>
  <w:style w:type="paragraph" w:styleId="BodyTextIndent2">
    <w:name w:val="Body Text Indent 2"/>
    <w:basedOn w:val="Normal"/>
    <w:link w:val="BodyTextIndent2Char"/>
    <w:rsid w:val="003F0B0F"/>
    <w:pPr>
      <w:spacing w:before="0" w:after="120"/>
      <w:ind w:left="720" w:right="0"/>
      <w:jc w:val="both"/>
    </w:pPr>
    <w:rPr>
      <w:rFonts w:ascii="Arial" w:eastAsia="Times New Roman" w:hAnsi="Arial" w:cs="Times New Roman"/>
      <w:color w:val="008080"/>
      <w:kern w:val="0"/>
      <w:sz w:val="20"/>
      <w:szCs w:val="20"/>
      <w:lang w:val="en-CA" w:eastAsia="en-US"/>
      <w14:ligatures w14:val="none"/>
    </w:rPr>
  </w:style>
  <w:style w:type="character" w:customStyle="1" w:styleId="BodyTextIndent2Char">
    <w:name w:val="Body Text Indent 2 Char"/>
    <w:basedOn w:val="DefaultParagraphFont"/>
    <w:link w:val="BodyTextIndent2"/>
    <w:rsid w:val="003F0B0F"/>
    <w:rPr>
      <w:rFonts w:ascii="Arial" w:eastAsia="Times New Roman" w:hAnsi="Arial" w:cs="Times New Roman"/>
      <w:color w:val="008080"/>
      <w:kern w:val="0"/>
      <w:sz w:val="20"/>
      <w:szCs w:val="20"/>
      <w:lang w:val="en-CA" w:eastAsia="en-US"/>
      <w14:ligatures w14:val="none"/>
    </w:rPr>
  </w:style>
  <w:style w:type="paragraph" w:customStyle="1" w:styleId="TableText">
    <w:name w:val="Table Text"/>
    <w:basedOn w:val="Normal"/>
    <w:rsid w:val="003F0B0F"/>
    <w:pPr>
      <w:numPr>
        <w:numId w:val="20"/>
      </w:numPr>
      <w:spacing w:before="60"/>
      <w:ind w:right="0"/>
    </w:pPr>
    <w:rPr>
      <w:rFonts w:ascii="Arial" w:eastAsia="Times New Roman" w:hAnsi="Arial" w:cs="Times New Roman"/>
      <w:spacing w:val="-5"/>
      <w:kern w:val="0"/>
      <w:sz w:val="20"/>
      <w:szCs w:val="20"/>
      <w:lang w:val="en-CA" w:eastAsia="en-US"/>
      <w14:ligatures w14:val="none"/>
    </w:rPr>
  </w:style>
  <w:style w:type="paragraph" w:customStyle="1" w:styleId="Table">
    <w:name w:val="Table"/>
    <w:basedOn w:val="Normal"/>
    <w:rsid w:val="003F0B0F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  <w:spacing w:before="0" w:after="120"/>
      <w:ind w:left="0" w:right="0"/>
      <w:jc w:val="both"/>
    </w:pPr>
    <w:rPr>
      <w:rFonts w:ascii="Arial" w:eastAsia="Times New Roman" w:hAnsi="Arial" w:cs="Times New Roman"/>
      <w:color w:val="000000"/>
      <w:kern w:val="0"/>
      <w:sz w:val="18"/>
      <w:szCs w:val="18"/>
      <w:lang w:val="en-CA" w:eastAsia="en-US"/>
      <w14:ligatures w14:val="none"/>
    </w:rPr>
  </w:style>
  <w:style w:type="paragraph" w:styleId="BodyTextIndent3">
    <w:name w:val="Body Text Indent 3"/>
    <w:basedOn w:val="Normal"/>
    <w:link w:val="BodyTextIndent3Char"/>
    <w:rsid w:val="003F0B0F"/>
    <w:pPr>
      <w:keepNext/>
      <w:spacing w:before="0" w:after="120"/>
      <w:ind w:left="720" w:right="0"/>
      <w:jc w:val="both"/>
    </w:pPr>
    <w:rPr>
      <w:rFonts w:ascii="Arial" w:eastAsia="Times New Roman" w:hAnsi="Arial" w:cs="Times New Roman"/>
      <w:kern w:val="0"/>
      <w:sz w:val="20"/>
      <w:szCs w:val="20"/>
      <w:lang w:val="en-CA" w:eastAsia="en-US"/>
      <w14:ligatures w14:val="none"/>
    </w:rPr>
  </w:style>
  <w:style w:type="character" w:customStyle="1" w:styleId="BodyTextIndent3Char">
    <w:name w:val="Body Text Indent 3 Char"/>
    <w:basedOn w:val="DefaultParagraphFont"/>
    <w:link w:val="BodyTextIndent3"/>
    <w:rsid w:val="003F0B0F"/>
    <w:rPr>
      <w:rFonts w:ascii="Arial" w:eastAsia="Times New Roman" w:hAnsi="Arial" w:cs="Times New Roman"/>
      <w:kern w:val="0"/>
      <w:sz w:val="20"/>
      <w:szCs w:val="20"/>
      <w:lang w:val="en-CA" w:eastAsia="en-US"/>
      <w14:ligatures w14:val="none"/>
    </w:rPr>
  </w:style>
  <w:style w:type="paragraph" w:styleId="BalloonText">
    <w:name w:val="Balloon Text"/>
    <w:basedOn w:val="Normal"/>
    <w:link w:val="BalloonTextChar"/>
    <w:semiHidden/>
    <w:rsid w:val="003F0B0F"/>
    <w:pPr>
      <w:spacing w:before="0" w:after="120"/>
      <w:ind w:left="720" w:right="0"/>
      <w:jc w:val="both"/>
    </w:pPr>
    <w:rPr>
      <w:rFonts w:ascii="Tahoma" w:eastAsia="Times New Roman" w:hAnsi="Tahoma" w:cs="Tahoma"/>
      <w:kern w:val="0"/>
      <w:sz w:val="16"/>
      <w:szCs w:val="16"/>
      <w:lang w:val="en-CA" w:eastAsia="en-US"/>
      <w14:ligatures w14:val="none"/>
    </w:rPr>
  </w:style>
  <w:style w:type="character" w:customStyle="1" w:styleId="BalloonTextChar">
    <w:name w:val="Balloon Text Char"/>
    <w:basedOn w:val="DefaultParagraphFont"/>
    <w:link w:val="BalloonText"/>
    <w:semiHidden/>
    <w:rsid w:val="003F0B0F"/>
    <w:rPr>
      <w:rFonts w:ascii="Tahoma" w:eastAsia="Times New Roman" w:hAnsi="Tahoma" w:cs="Tahoma"/>
      <w:kern w:val="0"/>
      <w:sz w:val="16"/>
      <w:szCs w:val="16"/>
      <w:lang w:val="en-CA" w:eastAsia="en-US"/>
      <w14:ligatures w14:val="none"/>
    </w:rPr>
  </w:style>
  <w:style w:type="paragraph" w:customStyle="1" w:styleId="TemplateInstructions">
    <w:name w:val="Template Instructions"/>
    <w:basedOn w:val="Normal"/>
    <w:rsid w:val="003F0B0F"/>
    <w:pPr>
      <w:spacing w:before="60" w:after="60"/>
      <w:ind w:left="0" w:right="0"/>
      <w:jc w:val="both"/>
    </w:pPr>
    <w:rPr>
      <w:rFonts w:ascii="Times New Roman" w:eastAsia="Times New Roman" w:hAnsi="Times New Roman" w:cs="Times New Roman"/>
      <w:i/>
      <w:color w:val="0000FF"/>
      <w:kern w:val="0"/>
      <w:sz w:val="20"/>
      <w:szCs w:val="20"/>
      <w:lang w:val="en-CA" w:eastAsia="fr-FR"/>
      <w14:ligatures w14:val="none"/>
    </w:rPr>
  </w:style>
  <w:style w:type="paragraph" w:customStyle="1" w:styleId="Style1">
    <w:name w:val="Style1"/>
    <w:basedOn w:val="TOC1"/>
    <w:rsid w:val="003F0B0F"/>
  </w:style>
  <w:style w:type="paragraph" w:customStyle="1" w:styleId="Style2">
    <w:name w:val="Style2"/>
    <w:basedOn w:val="Heading1"/>
    <w:rsid w:val="003F0B0F"/>
    <w:pPr>
      <w:ind w:left="0"/>
    </w:pPr>
    <w:rPr>
      <w:rFonts w:ascii="Times New Roman" w:eastAsia="Times New Roman" w:hAnsi="Times New Roman" w:cs="Times New Roman"/>
      <w:b/>
      <w:bCs/>
      <w:i/>
      <w:caps w:val="0"/>
      <w:color w:val="auto"/>
      <w:kern w:val="28"/>
      <w:u w:val="single"/>
      <w:lang w:val="en-CA" w:eastAsia="en-US"/>
      <w14:ligatures w14:val="none"/>
    </w:rPr>
  </w:style>
  <w:style w:type="paragraph" w:styleId="BodyText2">
    <w:name w:val="Body Text 2"/>
    <w:basedOn w:val="Normal"/>
    <w:link w:val="BodyText2Char"/>
    <w:rsid w:val="003F0B0F"/>
    <w:pPr>
      <w:spacing w:before="0" w:after="120" w:line="480" w:lineRule="auto"/>
      <w:ind w:left="720" w:right="0"/>
      <w:jc w:val="both"/>
    </w:pPr>
    <w:rPr>
      <w:rFonts w:ascii="Arial" w:eastAsia="Times New Roman" w:hAnsi="Arial" w:cs="Times New Roman"/>
      <w:kern w:val="0"/>
      <w:sz w:val="20"/>
      <w:szCs w:val="20"/>
      <w:lang w:val="en-CA" w:eastAsia="en-US"/>
      <w14:ligatures w14:val="none"/>
    </w:rPr>
  </w:style>
  <w:style w:type="character" w:customStyle="1" w:styleId="BodyText2Char">
    <w:name w:val="Body Text 2 Char"/>
    <w:basedOn w:val="DefaultParagraphFont"/>
    <w:link w:val="BodyText2"/>
    <w:rsid w:val="003F0B0F"/>
    <w:rPr>
      <w:rFonts w:ascii="Arial" w:eastAsia="Times New Roman" w:hAnsi="Arial" w:cs="Times New Roman"/>
      <w:kern w:val="0"/>
      <w:sz w:val="20"/>
      <w:szCs w:val="20"/>
      <w:lang w:val="en-CA" w:eastAsia="en-US"/>
      <w14:ligatures w14:val="none"/>
    </w:rPr>
  </w:style>
  <w:style w:type="paragraph" w:customStyle="1" w:styleId="BULLET1-2ndlevelindent">
    <w:name w:val="BULLET 1 - 2nd level indent"/>
    <w:basedOn w:val="BULLET1"/>
    <w:qFormat/>
    <w:rsid w:val="003F0B0F"/>
    <w:pPr>
      <w:numPr>
        <w:ilvl w:val="1"/>
      </w:numPr>
      <w:tabs>
        <w:tab w:val="clear" w:pos="8283"/>
        <w:tab w:val="num" w:pos="7020"/>
      </w:tabs>
      <w:ind w:left="547"/>
    </w:pPr>
  </w:style>
  <w:style w:type="paragraph" w:customStyle="1" w:styleId="BULLET1">
    <w:name w:val="BULLET 1"/>
    <w:basedOn w:val="Normal"/>
    <w:link w:val="BULLET1Char"/>
    <w:rsid w:val="003F0B0F"/>
    <w:pPr>
      <w:numPr>
        <w:numId w:val="28"/>
      </w:numPr>
      <w:spacing w:before="0" w:after="120"/>
      <w:ind w:left="547" w:right="-58"/>
    </w:pPr>
    <w:rPr>
      <w:rFonts w:ascii="Arial" w:eastAsia="Times New Roman" w:hAnsi="Arial" w:cs="Times New Roman"/>
      <w:kern w:val="0"/>
      <w:sz w:val="20"/>
      <w:szCs w:val="20"/>
      <w:lang w:val="en-CA" w:eastAsia="fr-CA"/>
      <w14:ligatures w14:val="none"/>
    </w:rPr>
  </w:style>
  <w:style w:type="paragraph" w:customStyle="1" w:styleId="BULLET2-singlespaced">
    <w:name w:val="BULLET 2 - single spaced"/>
    <w:basedOn w:val="BULLET1"/>
    <w:link w:val="BULLET2-singlespacedChar"/>
    <w:rsid w:val="003F0B0F"/>
  </w:style>
  <w:style w:type="character" w:customStyle="1" w:styleId="BULLET2-singlespacedChar">
    <w:name w:val="BULLET 2 - single spaced Char"/>
    <w:basedOn w:val="DefaultParagraphFont"/>
    <w:link w:val="BULLET2-singlespaced"/>
    <w:rsid w:val="003F0B0F"/>
    <w:rPr>
      <w:rFonts w:ascii="Arial" w:eastAsia="Times New Roman" w:hAnsi="Arial" w:cs="Times New Roman"/>
      <w:kern w:val="0"/>
      <w:sz w:val="20"/>
      <w:szCs w:val="20"/>
      <w:lang w:val="en-CA" w:eastAsia="fr-CA"/>
      <w14:ligatures w14:val="none"/>
    </w:rPr>
  </w:style>
  <w:style w:type="paragraph" w:styleId="ListParagraph">
    <w:name w:val="List Paragraph"/>
    <w:basedOn w:val="Normal"/>
    <w:uiPriority w:val="99"/>
    <w:qFormat/>
    <w:rsid w:val="003F0B0F"/>
    <w:pPr>
      <w:spacing w:before="0" w:after="120"/>
      <w:ind w:left="720" w:right="0"/>
      <w:contextualSpacing/>
      <w:jc w:val="both"/>
    </w:pPr>
    <w:rPr>
      <w:rFonts w:ascii="Arial" w:eastAsia="Times New Roman" w:hAnsi="Arial" w:cs="Times New Roman"/>
      <w:kern w:val="0"/>
      <w:sz w:val="20"/>
      <w:szCs w:val="20"/>
      <w:lang w:val="en-CA" w:eastAsia="en-US"/>
      <w14:ligatures w14:val="none"/>
    </w:rPr>
  </w:style>
  <w:style w:type="character" w:customStyle="1" w:styleId="BULLET1Char">
    <w:name w:val="BULLET 1 Char"/>
    <w:basedOn w:val="DefaultParagraphFont"/>
    <w:link w:val="BULLET1"/>
    <w:rsid w:val="003F0B0F"/>
    <w:rPr>
      <w:rFonts w:ascii="Arial" w:eastAsia="Times New Roman" w:hAnsi="Arial" w:cs="Times New Roman"/>
      <w:kern w:val="0"/>
      <w:sz w:val="20"/>
      <w:szCs w:val="20"/>
      <w:lang w:val="en-CA" w:eastAsia="fr-CA"/>
      <w14:ligatures w14:val="none"/>
    </w:rPr>
  </w:style>
  <w:style w:type="paragraph" w:customStyle="1" w:styleId="BULLET2-2ndlevelindent">
    <w:name w:val="BULLET 2 - 2nd level indent"/>
    <w:basedOn w:val="BULLET1-2ndlevelindent"/>
    <w:qFormat/>
    <w:rsid w:val="003F0B0F"/>
    <w:pPr>
      <w:numPr>
        <w:ilvl w:val="0"/>
        <w:numId w:val="6"/>
      </w:numPr>
      <w:tabs>
        <w:tab w:val="num" w:pos="1080"/>
      </w:tabs>
      <w:spacing w:after="0"/>
      <w:ind w:left="1080"/>
    </w:pPr>
  </w:style>
  <w:style w:type="character" w:styleId="CommentReference">
    <w:name w:val="annotation reference"/>
    <w:basedOn w:val="DefaultParagraphFont"/>
    <w:uiPriority w:val="99"/>
    <w:rsid w:val="003F0B0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rsid w:val="003F0B0F"/>
    <w:pPr>
      <w:spacing w:before="0" w:after="120"/>
      <w:ind w:left="720" w:right="0"/>
      <w:jc w:val="both"/>
    </w:pPr>
    <w:rPr>
      <w:rFonts w:ascii="Arial" w:eastAsia="Times New Roman" w:hAnsi="Arial" w:cs="Times New Roman"/>
      <w:kern w:val="0"/>
      <w:sz w:val="20"/>
      <w:szCs w:val="20"/>
      <w:lang w:val="en-CA" w:eastAsia="en-US"/>
      <w14:ligatures w14:val="none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F0B0F"/>
    <w:rPr>
      <w:rFonts w:ascii="Arial" w:eastAsia="Times New Roman" w:hAnsi="Arial" w:cs="Times New Roman"/>
      <w:kern w:val="0"/>
      <w:sz w:val="20"/>
      <w:szCs w:val="20"/>
      <w:lang w:val="en-CA" w:eastAsia="en-US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rsid w:val="003F0B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3F0B0F"/>
    <w:rPr>
      <w:rFonts w:ascii="Arial" w:eastAsia="Times New Roman" w:hAnsi="Arial" w:cs="Times New Roman"/>
      <w:b/>
      <w:bCs/>
      <w:kern w:val="0"/>
      <w:sz w:val="20"/>
      <w:szCs w:val="20"/>
      <w:lang w:val="en-CA" w:eastAsia="en-US"/>
      <w14:ligatures w14:val="none"/>
    </w:rPr>
  </w:style>
  <w:style w:type="paragraph" w:styleId="Revision">
    <w:name w:val="Revision"/>
    <w:hidden/>
    <w:uiPriority w:val="99"/>
    <w:semiHidden/>
    <w:rsid w:val="003F0B0F"/>
    <w:pPr>
      <w:spacing w:after="0" w:line="240" w:lineRule="auto"/>
    </w:pPr>
    <w:rPr>
      <w:rFonts w:ascii="Arial" w:eastAsia="Times New Roman" w:hAnsi="Arial" w:cs="Times New Roman"/>
      <w:kern w:val="0"/>
      <w:sz w:val="20"/>
      <w:szCs w:val="20"/>
      <w:lang w:eastAsia="en-US"/>
      <w14:ligatures w14:val="none"/>
    </w:rPr>
  </w:style>
  <w:style w:type="paragraph" w:customStyle="1" w:styleId="BODYTEXT-Arial10pt">
    <w:name w:val="BODY TEXT - Arial 10pt"/>
    <w:basedOn w:val="NormalWeb"/>
    <w:link w:val="BODYTEXT-Arial10ptChar"/>
    <w:rsid w:val="003F0B0F"/>
    <w:pPr>
      <w:spacing w:after="0" w:line="240" w:lineRule="exact"/>
      <w:ind w:left="181"/>
      <w:jc w:val="left"/>
    </w:pPr>
    <w:rPr>
      <w:rFonts w:ascii="Arial" w:hAnsi="Arial"/>
      <w:sz w:val="20"/>
      <w:szCs w:val="20"/>
      <w:lang w:eastAsia="fr-CA"/>
    </w:rPr>
  </w:style>
  <w:style w:type="character" w:customStyle="1" w:styleId="BODYTEXT-Arial10ptChar">
    <w:name w:val="BODY TEXT - Arial 10pt Char"/>
    <w:basedOn w:val="DefaultParagraphFont"/>
    <w:link w:val="BODYTEXT-Arial10pt"/>
    <w:rsid w:val="003F0B0F"/>
    <w:rPr>
      <w:rFonts w:ascii="Arial" w:eastAsia="Times New Roman" w:hAnsi="Arial" w:cs="Times New Roman"/>
      <w:kern w:val="0"/>
      <w:sz w:val="20"/>
      <w:szCs w:val="20"/>
      <w:lang w:val="en-CA" w:eastAsia="fr-CA"/>
      <w14:ligatures w14:val="none"/>
    </w:rPr>
  </w:style>
  <w:style w:type="paragraph" w:styleId="NormalWeb">
    <w:name w:val="Normal (Web)"/>
    <w:basedOn w:val="Normal"/>
    <w:rsid w:val="003F0B0F"/>
    <w:pPr>
      <w:spacing w:before="0" w:after="120"/>
      <w:ind w:left="720" w:right="0"/>
      <w:jc w:val="both"/>
    </w:pPr>
    <w:rPr>
      <w:rFonts w:ascii="Times New Roman" w:eastAsia="Times New Roman" w:hAnsi="Times New Roman" w:cs="Times New Roman"/>
      <w:kern w:val="0"/>
      <w:sz w:val="24"/>
      <w:szCs w:val="24"/>
      <w:lang w:val="en-CA" w:eastAsia="en-US"/>
      <w14:ligatures w14:val="none"/>
    </w:rPr>
  </w:style>
  <w:style w:type="paragraph" w:styleId="BodyText">
    <w:name w:val="Body Text"/>
    <w:basedOn w:val="Normal"/>
    <w:link w:val="BodyTextChar"/>
    <w:rsid w:val="003F0B0F"/>
    <w:pPr>
      <w:spacing w:before="0" w:after="120"/>
      <w:ind w:left="720" w:right="0"/>
      <w:jc w:val="both"/>
    </w:pPr>
    <w:rPr>
      <w:rFonts w:ascii="Arial" w:eastAsia="Times New Roman" w:hAnsi="Arial" w:cs="Times New Roman"/>
      <w:kern w:val="0"/>
      <w:sz w:val="20"/>
      <w:szCs w:val="20"/>
      <w:lang w:val="en-CA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rsid w:val="003F0B0F"/>
    <w:rPr>
      <w:rFonts w:ascii="Arial" w:eastAsia="Times New Roman" w:hAnsi="Arial" w:cs="Times New Roman"/>
      <w:kern w:val="0"/>
      <w:sz w:val="20"/>
      <w:szCs w:val="20"/>
      <w:lang w:val="en-CA" w:eastAsia="en-US"/>
      <w14:ligatures w14:val="none"/>
    </w:rPr>
  </w:style>
  <w:style w:type="paragraph" w:customStyle="1" w:styleId="Default">
    <w:name w:val="Default"/>
    <w:uiPriority w:val="99"/>
    <w:rsid w:val="003F0B0F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kern w:val="0"/>
      <w:sz w:val="24"/>
      <w:szCs w:val="24"/>
      <w:lang w:eastAsia="en-US"/>
      <w14:ligatures w14:val="none"/>
    </w:rPr>
  </w:style>
  <w:style w:type="table" w:styleId="MediumShading1-Accent2">
    <w:name w:val="Medium Shading 1 Accent 2"/>
    <w:basedOn w:val="TableNormal"/>
    <w:uiPriority w:val="63"/>
    <w:rsid w:val="003F0B0F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CA" w:eastAsia="en-CA"/>
      <w14:ligatures w14:val="none"/>
    </w:rPr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yperlink">
    <w:name w:val="Hyperlink"/>
    <w:basedOn w:val="DefaultParagraphFont"/>
    <w:uiPriority w:val="99"/>
    <w:rsid w:val="003F0B0F"/>
    <w:rPr>
      <w:color w:val="F7B615" w:themeColor="hyperlink"/>
      <w:u w:val="single"/>
    </w:rPr>
  </w:style>
  <w:style w:type="character" w:styleId="Strong">
    <w:name w:val="Strong"/>
    <w:basedOn w:val="DefaultParagraphFont"/>
    <w:uiPriority w:val="22"/>
    <w:qFormat/>
    <w:rsid w:val="003F0B0F"/>
    <w:rPr>
      <w:b/>
      <w:bCs/>
    </w:rPr>
  </w:style>
  <w:style w:type="paragraph" w:customStyle="1" w:styleId="SHTB">
    <w:name w:val="SH/TB"/>
    <w:basedOn w:val="Normal"/>
    <w:next w:val="Normal"/>
    <w:rsid w:val="0024409F"/>
    <w:pPr>
      <w:pBdr>
        <w:bottom w:val="single" w:sz="6" w:space="0" w:color="auto"/>
      </w:pBdr>
      <w:spacing w:before="130" w:line="200" w:lineRule="exact"/>
      <w:ind w:left="0" w:right="0"/>
    </w:pPr>
    <w:rPr>
      <w:rFonts w:ascii="New York" w:eastAsia="Times New Roman" w:hAnsi="New York" w:cs="Times New Roman"/>
      <w:kern w:val="0"/>
      <w:sz w:val="16"/>
      <w:szCs w:val="20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.crabbe\AppData\Roaming\Microsoft\Templates\Tactical%20business%20marketing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4D5B6FDAC7F4F66B2688E6705379C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2022AD-C022-4AA2-85A3-3FF47625E4F7}"/>
      </w:docPartPr>
      <w:docPartBody>
        <w:p w:rsidR="00A85189" w:rsidRDefault="009F6046">
          <w:pPr>
            <w:pStyle w:val="94D5B6FDAC7F4F66B2688E6705379CBB"/>
          </w:pPr>
          <w: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 York"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6046"/>
    <w:rsid w:val="00035009"/>
    <w:rsid w:val="001F297F"/>
    <w:rsid w:val="002330AE"/>
    <w:rsid w:val="004268D4"/>
    <w:rsid w:val="00617A4C"/>
    <w:rsid w:val="00630DAD"/>
    <w:rsid w:val="00942239"/>
    <w:rsid w:val="009761D7"/>
    <w:rsid w:val="009F6046"/>
    <w:rsid w:val="00A02007"/>
    <w:rsid w:val="00A0404B"/>
    <w:rsid w:val="00A85189"/>
    <w:rsid w:val="00D33214"/>
    <w:rsid w:val="00E36298"/>
    <w:rsid w:val="00E8293D"/>
    <w:rsid w:val="00F53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2"/>
    <w:rPr>
      <w:i/>
      <w:iCs/>
      <w:color w:val="808080"/>
    </w:rPr>
  </w:style>
  <w:style w:type="paragraph" w:customStyle="1" w:styleId="94D5B6FDAC7F4F66B2688E6705379CBB">
    <w:name w:val="94D5B6FDAC7F4F66B2688E6705379C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Tactical business marketing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2025-01-23T00:00:00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4910A7-F033-467D-B172-AD1CD3BFCF1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6010829-A54E-4FD5-A983-E4FA2514A02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Tactical business marketing plan.dotx</Template>
  <TotalTime>42</TotalTime>
  <Pages>8</Pages>
  <Words>59</Words>
  <Characters>580</Characters>
  <Application>Microsoft Office Word</Application>
  <DocSecurity>0</DocSecurity>
  <Lines>290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creator>Name 1</dc:creator>
  <cp:keywords/>
  <cp:lastModifiedBy>Anderson, Gabrielle</cp:lastModifiedBy>
  <cp:revision>11</cp:revision>
  <cp:lastPrinted>2016-05-18T16:22:00Z</cp:lastPrinted>
  <dcterms:created xsi:type="dcterms:W3CDTF">2018-02-28T12:57:00Z</dcterms:created>
  <dcterms:modified xsi:type="dcterms:W3CDTF">2025-01-23T18:11:00Z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TC039920849991</vt:lpwstr>
  </property>
  <property fmtid="{D5CDD505-2E9C-101B-9397-08002B2CF9AE}" pid="3" name="GrammarlyDocumentId">
    <vt:lpwstr>59bfe218f8dda04ecf513aa7af959ee85546627642914fd2880dc6c89d2a2745</vt:lpwstr>
  </property>
</Properties>
</file>